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944AE" w:rsidP="002944AE" w:rsidRDefault="002944AE" w14:paraId="7EC30BE1" w14:textId="32691690">
      <w:pPr>
        <w:pStyle w:val="Title"/>
        <w:jc w:val="center"/>
      </w:pPr>
      <w:bookmarkStart w:name="_Toc124933421" w:id="0"/>
      <w:bookmarkStart w:name="_Toc124934290" w:id="1"/>
      <w:bookmarkStart w:name="_Toc124934366" w:id="2"/>
      <w:bookmarkStart w:name="_Toc133316204" w:id="3"/>
      <w:r>
        <w:rPr>
          <w:noProof/>
        </w:rPr>
        <w:drawing>
          <wp:anchor distT="0" distB="0" distL="114300" distR="114300" simplePos="0" relativeHeight="251658241" behindDoc="1" locked="0" layoutInCell="1" allowOverlap="1" wp14:anchorId="04935D2B" wp14:editId="7F85F002">
            <wp:simplePos x="0" y="0"/>
            <wp:positionH relativeFrom="page">
              <wp:align>right</wp:align>
            </wp:positionH>
            <wp:positionV relativeFrom="paragraph">
              <wp:posOffset>-1190847</wp:posOffset>
            </wp:positionV>
            <wp:extent cx="7556075" cy="10952303"/>
            <wp:effectExtent l="0" t="0" r="698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rcRect t="8" b="8"/>
                    <a:stretch>
                      <a:fillRect/>
                    </a:stretch>
                  </pic:blipFill>
                  <pic:spPr bwMode="auto">
                    <a:xfrm>
                      <a:off x="0" y="0"/>
                      <a:ext cx="7556075" cy="109523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bookmarkEnd w:id="2"/>
      <w:bookmarkEnd w:id="3"/>
    </w:p>
    <w:p w:rsidR="002944AE" w:rsidP="002944AE" w:rsidRDefault="002944AE" w14:paraId="228B275A" w14:textId="77777777">
      <w:pPr>
        <w:pStyle w:val="Title"/>
        <w:jc w:val="center"/>
      </w:pPr>
    </w:p>
    <w:p w:rsidR="002944AE" w:rsidP="002944AE" w:rsidRDefault="002944AE" w14:paraId="4B0595AE" w14:textId="77777777">
      <w:pPr>
        <w:pStyle w:val="Title"/>
        <w:jc w:val="center"/>
      </w:pPr>
    </w:p>
    <w:p w:rsidR="002944AE" w:rsidP="002944AE" w:rsidRDefault="002944AE" w14:paraId="73BD981F" w14:textId="77777777">
      <w:pPr>
        <w:pStyle w:val="Title"/>
        <w:jc w:val="center"/>
      </w:pPr>
    </w:p>
    <w:p w:rsidR="00A60A53" w:rsidP="00E035A7" w:rsidRDefault="00A60A53" w14:paraId="3CD7EF36" w14:textId="77777777">
      <w:pPr>
        <w:jc w:val="center"/>
        <w:rPr>
          <w:b/>
          <w:bCs/>
          <w:sz w:val="52"/>
          <w:szCs w:val="52"/>
        </w:rPr>
      </w:pPr>
    </w:p>
    <w:p w:rsidR="00A60A53" w:rsidP="00E035A7" w:rsidRDefault="00A60A53" w14:paraId="0F2D11CD" w14:textId="77777777">
      <w:pPr>
        <w:jc w:val="center"/>
        <w:rPr>
          <w:b/>
          <w:bCs/>
          <w:sz w:val="52"/>
          <w:szCs w:val="52"/>
        </w:rPr>
      </w:pPr>
    </w:p>
    <w:p w:rsidR="00A60A53" w:rsidP="00A60A53" w:rsidRDefault="00A60A53" w14:paraId="0FE6A4D7" w14:textId="352B7092">
      <w:pPr>
        <w:rPr>
          <w:b/>
          <w:bCs/>
          <w:sz w:val="52"/>
          <w:szCs w:val="52"/>
        </w:rPr>
      </w:pPr>
    </w:p>
    <w:p w:rsidR="00A60A53" w:rsidP="00A60A53" w:rsidRDefault="00A60A53" w14:paraId="094628FA" w14:textId="77777777">
      <w:pPr>
        <w:spacing w:line="240" w:lineRule="auto"/>
        <w:jc w:val="center"/>
        <w:rPr>
          <w:b/>
          <w:bCs/>
          <w:sz w:val="96"/>
          <w:szCs w:val="96"/>
        </w:rPr>
      </w:pPr>
    </w:p>
    <w:p w:rsidR="00A60A53" w:rsidP="00A60A53" w:rsidRDefault="00A60A53" w14:paraId="3F8782B8" w14:textId="77777777">
      <w:pPr>
        <w:spacing w:line="240" w:lineRule="auto"/>
        <w:jc w:val="center"/>
        <w:rPr>
          <w:b/>
          <w:bCs/>
          <w:sz w:val="96"/>
          <w:szCs w:val="96"/>
        </w:rPr>
      </w:pPr>
    </w:p>
    <w:p w:rsidR="00B17854" w:rsidP="00B17854" w:rsidRDefault="00B17854" w14:paraId="3C51679F" w14:textId="7B0FE95C">
      <w:pPr>
        <w:jc w:val="center"/>
        <w:rPr>
          <w:rFonts w:eastAsiaTheme="majorEastAsia" w:cstheme="majorBidi"/>
          <w:b/>
          <w:spacing w:val="-10"/>
          <w:kern w:val="28"/>
          <w:sz w:val="56"/>
          <w:szCs w:val="56"/>
        </w:rPr>
      </w:pPr>
      <w:r w:rsidRPr="00A60A53">
        <w:rPr>
          <w:b/>
          <w:bCs/>
          <w:noProof/>
          <w:sz w:val="96"/>
          <w:szCs w:val="96"/>
        </w:rPr>
        <w:drawing>
          <wp:anchor distT="0" distB="0" distL="114300" distR="114300" simplePos="0" relativeHeight="251658240" behindDoc="0" locked="0" layoutInCell="1" allowOverlap="1" wp14:anchorId="6D5A8017" wp14:editId="771CC242">
            <wp:simplePos x="0" y="0"/>
            <wp:positionH relativeFrom="margin">
              <wp:posOffset>1880235</wp:posOffset>
            </wp:positionH>
            <wp:positionV relativeFrom="paragraph">
              <wp:posOffset>629920</wp:posOffset>
            </wp:positionV>
            <wp:extent cx="1974850" cy="604314"/>
            <wp:effectExtent l="0" t="0" r="6350" b="5715"/>
            <wp:wrapTopAndBottom/>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74850" cy="604314"/>
                    </a:xfrm>
                    <a:prstGeom prst="rect">
                      <a:avLst/>
                    </a:prstGeom>
                  </pic:spPr>
                </pic:pic>
              </a:graphicData>
            </a:graphic>
          </wp:anchor>
        </w:drawing>
      </w:r>
    </w:p>
    <w:p w:rsidR="00B17854" w:rsidP="00B17854" w:rsidRDefault="00B17854" w14:paraId="38F3E847" w14:textId="3F2F722D">
      <w:pPr>
        <w:rPr>
          <w:rFonts w:eastAsiaTheme="majorEastAsia" w:cstheme="majorBidi"/>
          <w:b/>
          <w:color w:val="FFFFFF"/>
          <w:spacing w:val="-10"/>
          <w:kern w:val="28"/>
          <w:sz w:val="56"/>
          <w:szCs w:val="56"/>
        </w:rPr>
      </w:pPr>
    </w:p>
    <w:p w:rsidRPr="00B17854" w:rsidR="00B17854" w:rsidP="00B17854" w:rsidRDefault="00B17854" w14:paraId="0022CFC0" w14:textId="6F5B775B">
      <w:pPr>
        <w:jc w:val="center"/>
        <w:rPr>
          <w:rFonts w:eastAsiaTheme="majorEastAsia" w:cstheme="majorBidi"/>
          <w:b/>
          <w:color w:val="253148" w:themeColor="text2"/>
          <w:spacing w:val="-10"/>
          <w:kern w:val="28"/>
          <w:sz w:val="56"/>
          <w:szCs w:val="56"/>
        </w:rPr>
      </w:pPr>
      <w:r w:rsidRPr="00B17854">
        <w:rPr>
          <w:rFonts w:eastAsiaTheme="majorEastAsia" w:cstheme="majorBidi"/>
          <w:b/>
          <w:color w:val="253148" w:themeColor="text2"/>
          <w:spacing w:val="-10"/>
          <w:kern w:val="28"/>
          <w:sz w:val="56"/>
          <w:szCs w:val="56"/>
        </w:rPr>
        <w:t>Group Leader</w:t>
      </w:r>
    </w:p>
    <w:p w:rsidRPr="00B17854" w:rsidR="00B17854" w:rsidP="00B17854" w:rsidRDefault="00B17854" w14:paraId="5288B810" w14:textId="22FEDB6A">
      <w:pPr>
        <w:jc w:val="center"/>
        <w:rPr>
          <w:rFonts w:eastAsiaTheme="majorEastAsia" w:cstheme="majorBidi"/>
          <w:bCs/>
          <w:color w:val="253148" w:themeColor="text2"/>
          <w:spacing w:val="-10"/>
          <w:kern w:val="28"/>
          <w:sz w:val="56"/>
          <w:szCs w:val="56"/>
        </w:rPr>
      </w:pPr>
      <w:r w:rsidRPr="00B17854">
        <w:rPr>
          <w:rFonts w:eastAsiaTheme="majorEastAsia" w:cstheme="majorBidi"/>
          <w:bCs/>
          <w:color w:val="253148" w:themeColor="text2"/>
          <w:spacing w:val="-10"/>
          <w:kern w:val="28"/>
          <w:sz w:val="56"/>
          <w:szCs w:val="56"/>
        </w:rPr>
        <w:t>Handbook</w:t>
      </w:r>
    </w:p>
    <w:p w:rsidRPr="00DE237E" w:rsidR="00B17854" w:rsidP="2EB2BA42" w:rsidRDefault="00B17854" w14:paraId="620A2A4F" w14:textId="65483318">
      <w:pPr>
        <w:jc w:val="center"/>
        <w:rPr>
          <w:rFonts w:eastAsia="ＭＳ ゴシック" w:cs="Times New Roman" w:eastAsiaTheme="majorEastAsia" w:cstheme="majorBidi"/>
          <w:color w:val="E31B2E" w:themeColor="accent1"/>
          <w:spacing w:val="-10"/>
          <w:kern w:val="28"/>
          <w:sz w:val="56"/>
          <w:szCs w:val="56"/>
        </w:rPr>
      </w:pPr>
      <w:r w:rsidRPr="2EB2BA42" w:rsidR="00B17854">
        <w:rPr>
          <w:rFonts w:eastAsia="ＭＳ ゴシック" w:cs="Times New Roman" w:eastAsiaTheme="majorEastAsia" w:cstheme="majorBidi"/>
          <w:color w:val="E31B2E" w:themeColor="accent1"/>
          <w:spacing w:val="-10"/>
          <w:kern w:val="28"/>
          <w:sz w:val="56"/>
          <w:szCs w:val="56"/>
        </w:rPr>
        <w:t>202</w:t>
      </w:r>
      <w:r w:rsidRPr="2EB2BA42" w:rsidR="6CA58610">
        <w:rPr>
          <w:rFonts w:eastAsia="ＭＳ ゴシック" w:cs="Times New Roman" w:eastAsiaTheme="majorEastAsia" w:cstheme="majorBidi"/>
          <w:color w:val="E31B2E" w:themeColor="accent1" w:themeTint="FF" w:themeShade="FF"/>
          <w:sz w:val="56"/>
          <w:szCs w:val="56"/>
        </w:rPr>
        <w:t>6</w:t>
      </w:r>
      <w:r w:rsidRPr="2EB2BA42" w:rsidR="00B17854">
        <w:rPr>
          <w:rFonts w:eastAsia="ＭＳ ゴシック" w:cs="Times New Roman" w:eastAsiaTheme="majorEastAsia" w:cstheme="majorBidi"/>
          <w:color w:val="E31B2E" w:themeColor="accent1" w:themeTint="FF" w:themeShade="FF"/>
          <w:sz w:val="56"/>
          <w:szCs w:val="56"/>
        </w:rPr>
        <w:t xml:space="preserve"> </w:t>
      </w:r>
    </w:p>
    <w:p w:rsidRPr="003F631F" w:rsidR="002D6DFF" w:rsidP="003F631F" w:rsidRDefault="002944AE" w14:paraId="3A3D4E69" w14:textId="56A60941">
      <w:pPr>
        <w:pStyle w:val="Title"/>
        <w:rPr>
          <w:sz w:val="56"/>
        </w:rPr>
      </w:pPr>
      <w:r>
        <w:br w:type="page"/>
      </w:r>
      <w:bookmarkStart w:name="_Toc124934291" w:id="4"/>
      <w:bookmarkStart w:name="_Toc124934367" w:id="5"/>
      <w:bookmarkStart w:name="_Toc133316205" w:id="6"/>
      <w:r w:rsidR="00656DF2">
        <w:t>Contents</w:t>
      </w:r>
      <w:bookmarkEnd w:id="4"/>
      <w:bookmarkEnd w:id="5"/>
      <w:bookmarkEnd w:id="6"/>
    </w:p>
    <w:p w:rsidR="00D269A6" w:rsidRDefault="00E035A7" w14:paraId="03E256D2" w14:textId="020AE2C9">
      <w:pPr>
        <w:pStyle w:val="TOC1"/>
        <w:rPr>
          <w:rFonts w:asciiTheme="minorHAnsi" w:hAnsiTheme="minorHAnsi" w:eastAsiaTheme="minorEastAsia"/>
          <w:b w:val="0"/>
          <w:bCs w:val="0"/>
          <w:color w:val="auto"/>
          <w:sz w:val="22"/>
          <w:lang w:eastAsia="en-GB"/>
        </w:rPr>
      </w:pPr>
      <w:r w:rsidRPr="00656DF2">
        <w:rPr>
          <w:rFonts w:eastAsiaTheme="majorEastAsia" w:cstheme="majorBidi"/>
          <w:spacing w:val="-10"/>
          <w:kern w:val="28"/>
          <w:sz w:val="52"/>
          <w:szCs w:val="56"/>
        </w:rPr>
        <w:fldChar w:fldCharType="begin"/>
      </w:r>
      <w:r w:rsidRPr="00656DF2">
        <w:instrText xml:space="preserve"> TOC \h \z \t "Heading 1,2,Title,1" </w:instrText>
      </w:r>
      <w:r w:rsidRPr="00656DF2">
        <w:rPr>
          <w:rFonts w:eastAsiaTheme="majorEastAsia" w:cstheme="majorBidi"/>
          <w:spacing w:val="-10"/>
          <w:kern w:val="28"/>
          <w:sz w:val="52"/>
          <w:szCs w:val="56"/>
        </w:rPr>
        <w:fldChar w:fldCharType="separate"/>
      </w:r>
    </w:p>
    <w:p w:rsidRPr="00017337" w:rsidR="00D269A6" w:rsidP="00017337" w:rsidRDefault="00D269A6" w14:paraId="590D72E6" w14:textId="326C5D3E">
      <w:pPr>
        <w:pStyle w:val="TOC1"/>
        <w:spacing w:line="240" w:lineRule="auto"/>
        <w:rPr>
          <w:rFonts w:asciiTheme="minorHAnsi" w:hAnsiTheme="minorHAnsi" w:eastAsiaTheme="minorEastAsia"/>
          <w:b w:val="0"/>
          <w:bCs w:val="0"/>
          <w:color w:val="auto"/>
          <w:sz w:val="22"/>
          <w:lang w:eastAsia="en-GB"/>
        </w:rPr>
      </w:pPr>
      <w:hyperlink w:history="1" w:anchor="_Toc133316206">
        <w:r w:rsidRPr="00017337">
          <w:rPr>
            <w:rStyle w:val="Hyperlink"/>
          </w:rPr>
          <w:t>Introduction</w:t>
        </w:r>
        <w:r w:rsidRPr="00017337">
          <w:rPr>
            <w:webHidden/>
          </w:rPr>
          <w:tab/>
        </w:r>
        <w:r w:rsidRPr="00017337">
          <w:rPr>
            <w:webHidden/>
          </w:rPr>
          <w:fldChar w:fldCharType="begin"/>
        </w:r>
        <w:r w:rsidRPr="00017337">
          <w:rPr>
            <w:webHidden/>
          </w:rPr>
          <w:instrText xml:space="preserve"> PAGEREF _Toc133316206 \h </w:instrText>
        </w:r>
        <w:r w:rsidRPr="00017337">
          <w:rPr>
            <w:webHidden/>
          </w:rPr>
        </w:r>
        <w:r w:rsidRPr="00017337">
          <w:rPr>
            <w:webHidden/>
          </w:rPr>
          <w:fldChar w:fldCharType="separate"/>
        </w:r>
        <w:r w:rsidR="00CA112B">
          <w:rPr>
            <w:webHidden/>
          </w:rPr>
          <w:t>3</w:t>
        </w:r>
        <w:r w:rsidRPr="00017337">
          <w:rPr>
            <w:webHidden/>
          </w:rPr>
          <w:fldChar w:fldCharType="end"/>
        </w:r>
      </w:hyperlink>
    </w:p>
    <w:p w:rsidRPr="00017337" w:rsidR="00D269A6" w:rsidP="00017337" w:rsidRDefault="00D269A6" w14:paraId="73FDCF3F" w14:textId="564A7A45">
      <w:pPr>
        <w:pStyle w:val="TOC1"/>
        <w:spacing w:line="240" w:lineRule="auto"/>
        <w:rPr>
          <w:rFonts w:asciiTheme="minorHAnsi" w:hAnsiTheme="minorHAnsi" w:eastAsiaTheme="minorEastAsia"/>
          <w:b w:val="0"/>
          <w:bCs w:val="0"/>
          <w:color w:val="auto"/>
          <w:sz w:val="22"/>
          <w:lang w:eastAsia="en-GB"/>
        </w:rPr>
      </w:pPr>
      <w:hyperlink w:history="1" w:anchor="_Toc133316207">
        <w:r w:rsidRPr="00017337">
          <w:rPr>
            <w:rStyle w:val="Hyperlink"/>
          </w:rPr>
          <w:t>About UKLC</w:t>
        </w:r>
        <w:r w:rsidRPr="00017337">
          <w:rPr>
            <w:webHidden/>
          </w:rPr>
          <w:tab/>
        </w:r>
        <w:r w:rsidRPr="00017337">
          <w:rPr>
            <w:webHidden/>
          </w:rPr>
          <w:fldChar w:fldCharType="begin"/>
        </w:r>
        <w:r w:rsidRPr="00017337">
          <w:rPr>
            <w:webHidden/>
          </w:rPr>
          <w:instrText xml:space="preserve"> PAGEREF _Toc133316207 \h </w:instrText>
        </w:r>
        <w:r w:rsidRPr="00017337">
          <w:rPr>
            <w:webHidden/>
          </w:rPr>
        </w:r>
        <w:r w:rsidRPr="00017337">
          <w:rPr>
            <w:webHidden/>
          </w:rPr>
          <w:fldChar w:fldCharType="separate"/>
        </w:r>
        <w:r w:rsidR="00CA112B">
          <w:rPr>
            <w:webHidden/>
          </w:rPr>
          <w:t>3</w:t>
        </w:r>
        <w:r w:rsidRPr="00017337">
          <w:rPr>
            <w:webHidden/>
          </w:rPr>
          <w:fldChar w:fldCharType="end"/>
        </w:r>
      </w:hyperlink>
    </w:p>
    <w:p w:rsidRPr="00017337" w:rsidR="00D269A6" w:rsidP="00017337" w:rsidRDefault="00D269A6" w14:paraId="6B04A117" w14:textId="28197B01">
      <w:pPr>
        <w:pStyle w:val="TOC1"/>
        <w:spacing w:line="240" w:lineRule="auto"/>
        <w:rPr>
          <w:rFonts w:asciiTheme="minorHAnsi" w:hAnsiTheme="minorHAnsi" w:eastAsiaTheme="minorEastAsia"/>
          <w:b w:val="0"/>
          <w:bCs w:val="0"/>
          <w:color w:val="auto"/>
          <w:sz w:val="22"/>
          <w:lang w:eastAsia="en-GB"/>
        </w:rPr>
      </w:pPr>
      <w:hyperlink w:history="1" w:anchor="_Toc133316208">
        <w:r w:rsidRPr="00017337">
          <w:rPr>
            <w:rStyle w:val="Hyperlink"/>
          </w:rPr>
          <w:t>Your Centre</w:t>
        </w:r>
        <w:r w:rsidRPr="00017337">
          <w:rPr>
            <w:webHidden/>
          </w:rPr>
          <w:tab/>
        </w:r>
        <w:r w:rsidRPr="00017337">
          <w:rPr>
            <w:webHidden/>
          </w:rPr>
          <w:fldChar w:fldCharType="begin"/>
        </w:r>
        <w:r w:rsidRPr="00017337">
          <w:rPr>
            <w:webHidden/>
          </w:rPr>
          <w:instrText xml:space="preserve"> PAGEREF _Toc133316208 \h </w:instrText>
        </w:r>
        <w:r w:rsidRPr="00017337">
          <w:rPr>
            <w:webHidden/>
          </w:rPr>
        </w:r>
        <w:r w:rsidRPr="00017337">
          <w:rPr>
            <w:webHidden/>
          </w:rPr>
          <w:fldChar w:fldCharType="separate"/>
        </w:r>
        <w:r w:rsidR="00CA112B">
          <w:rPr>
            <w:webHidden/>
          </w:rPr>
          <w:t>4</w:t>
        </w:r>
        <w:r w:rsidRPr="00017337">
          <w:rPr>
            <w:webHidden/>
          </w:rPr>
          <w:fldChar w:fldCharType="end"/>
        </w:r>
      </w:hyperlink>
    </w:p>
    <w:p w:rsidRPr="00017337" w:rsidR="00D269A6" w:rsidP="00017337" w:rsidRDefault="00D269A6" w14:paraId="2BA4DD47" w14:textId="6B3CE1FB">
      <w:pPr>
        <w:pStyle w:val="TOC1"/>
        <w:spacing w:line="240" w:lineRule="auto"/>
        <w:rPr>
          <w:rFonts w:asciiTheme="minorHAnsi" w:hAnsiTheme="minorHAnsi" w:eastAsiaTheme="minorEastAsia"/>
          <w:b w:val="0"/>
          <w:bCs w:val="0"/>
          <w:color w:val="auto"/>
          <w:sz w:val="22"/>
          <w:lang w:eastAsia="en-GB"/>
        </w:rPr>
      </w:pPr>
      <w:hyperlink w:history="1" w:anchor="_Toc133316209">
        <w:r w:rsidRPr="00017337">
          <w:rPr>
            <w:rStyle w:val="Hyperlink"/>
          </w:rPr>
          <w:t>Arrivals and Departures</w:t>
        </w:r>
        <w:r w:rsidRPr="00017337">
          <w:rPr>
            <w:webHidden/>
          </w:rPr>
          <w:tab/>
        </w:r>
        <w:r w:rsidRPr="00017337">
          <w:rPr>
            <w:webHidden/>
          </w:rPr>
          <w:fldChar w:fldCharType="begin"/>
        </w:r>
        <w:r w:rsidRPr="00017337">
          <w:rPr>
            <w:webHidden/>
          </w:rPr>
          <w:instrText xml:space="preserve"> PAGEREF _Toc133316209 \h </w:instrText>
        </w:r>
        <w:r w:rsidRPr="00017337">
          <w:rPr>
            <w:webHidden/>
          </w:rPr>
        </w:r>
        <w:r w:rsidRPr="00017337">
          <w:rPr>
            <w:webHidden/>
          </w:rPr>
          <w:fldChar w:fldCharType="separate"/>
        </w:r>
        <w:r w:rsidR="00CA112B">
          <w:rPr>
            <w:webHidden/>
          </w:rPr>
          <w:t>5</w:t>
        </w:r>
        <w:r w:rsidRPr="00017337">
          <w:rPr>
            <w:webHidden/>
          </w:rPr>
          <w:fldChar w:fldCharType="end"/>
        </w:r>
      </w:hyperlink>
    </w:p>
    <w:p w:rsidRPr="00017337" w:rsidR="00D269A6" w:rsidP="00017337" w:rsidRDefault="00D269A6" w14:paraId="6EC9B240" w14:textId="00FEB903">
      <w:pPr>
        <w:pStyle w:val="TOC2"/>
        <w:tabs>
          <w:tab w:val="right" w:leader="dot" w:pos="9016"/>
        </w:tabs>
        <w:spacing w:line="240" w:lineRule="auto"/>
        <w:rPr>
          <w:rFonts w:asciiTheme="minorHAnsi" w:hAnsiTheme="minorHAnsi" w:eastAsiaTheme="minorEastAsia"/>
          <w:noProof/>
          <w:color w:val="auto"/>
          <w:sz w:val="22"/>
          <w:lang w:eastAsia="en-GB"/>
        </w:rPr>
      </w:pPr>
      <w:hyperlink w:history="1" w:anchor="_Toc133316210">
        <w:r w:rsidRPr="00017337">
          <w:rPr>
            <w:rStyle w:val="Hyperlink"/>
            <w:noProof/>
          </w:rPr>
          <w:t>Arrivals</w:t>
        </w:r>
        <w:r w:rsidRPr="00017337">
          <w:rPr>
            <w:noProof/>
            <w:webHidden/>
          </w:rPr>
          <w:tab/>
        </w:r>
        <w:r w:rsidRPr="00017337">
          <w:rPr>
            <w:noProof/>
            <w:webHidden/>
          </w:rPr>
          <w:fldChar w:fldCharType="begin"/>
        </w:r>
        <w:r w:rsidRPr="00017337">
          <w:rPr>
            <w:noProof/>
            <w:webHidden/>
          </w:rPr>
          <w:instrText xml:space="preserve"> PAGEREF _Toc133316210 \h </w:instrText>
        </w:r>
        <w:r w:rsidRPr="00017337">
          <w:rPr>
            <w:noProof/>
            <w:webHidden/>
          </w:rPr>
        </w:r>
        <w:r w:rsidRPr="00017337">
          <w:rPr>
            <w:noProof/>
            <w:webHidden/>
          </w:rPr>
          <w:fldChar w:fldCharType="separate"/>
        </w:r>
        <w:r w:rsidR="00CA112B">
          <w:rPr>
            <w:noProof/>
            <w:webHidden/>
          </w:rPr>
          <w:t>5</w:t>
        </w:r>
        <w:r w:rsidRPr="00017337">
          <w:rPr>
            <w:noProof/>
            <w:webHidden/>
          </w:rPr>
          <w:fldChar w:fldCharType="end"/>
        </w:r>
      </w:hyperlink>
    </w:p>
    <w:p w:rsidRPr="00017337" w:rsidR="00D269A6" w:rsidP="00017337" w:rsidRDefault="00D269A6" w14:paraId="4AC829B3" w14:textId="4115F05B">
      <w:pPr>
        <w:pStyle w:val="TOC2"/>
        <w:tabs>
          <w:tab w:val="right" w:leader="dot" w:pos="9016"/>
        </w:tabs>
        <w:spacing w:line="240" w:lineRule="auto"/>
        <w:rPr>
          <w:rFonts w:asciiTheme="minorHAnsi" w:hAnsiTheme="minorHAnsi" w:eastAsiaTheme="minorEastAsia"/>
          <w:noProof/>
          <w:color w:val="auto"/>
          <w:sz w:val="22"/>
          <w:lang w:eastAsia="en-GB"/>
        </w:rPr>
      </w:pPr>
      <w:hyperlink w:history="1" w:anchor="_Toc133316211">
        <w:r w:rsidRPr="00017337">
          <w:rPr>
            <w:rStyle w:val="Hyperlink"/>
            <w:noProof/>
          </w:rPr>
          <w:t>Departures</w:t>
        </w:r>
        <w:r w:rsidRPr="00017337">
          <w:rPr>
            <w:noProof/>
            <w:webHidden/>
          </w:rPr>
          <w:tab/>
        </w:r>
        <w:r w:rsidRPr="00017337">
          <w:rPr>
            <w:noProof/>
            <w:webHidden/>
          </w:rPr>
          <w:fldChar w:fldCharType="begin"/>
        </w:r>
        <w:r w:rsidRPr="00017337">
          <w:rPr>
            <w:noProof/>
            <w:webHidden/>
          </w:rPr>
          <w:instrText xml:space="preserve"> PAGEREF _Toc133316211 \h </w:instrText>
        </w:r>
        <w:r w:rsidRPr="00017337">
          <w:rPr>
            <w:noProof/>
            <w:webHidden/>
          </w:rPr>
        </w:r>
        <w:r w:rsidRPr="00017337">
          <w:rPr>
            <w:noProof/>
            <w:webHidden/>
          </w:rPr>
          <w:fldChar w:fldCharType="separate"/>
        </w:r>
        <w:r w:rsidR="00CA112B">
          <w:rPr>
            <w:noProof/>
            <w:webHidden/>
          </w:rPr>
          <w:t>6</w:t>
        </w:r>
        <w:r w:rsidRPr="00017337">
          <w:rPr>
            <w:noProof/>
            <w:webHidden/>
          </w:rPr>
          <w:fldChar w:fldCharType="end"/>
        </w:r>
      </w:hyperlink>
    </w:p>
    <w:p w:rsidRPr="00017337" w:rsidR="00D269A6" w:rsidP="00017337" w:rsidRDefault="00D269A6" w14:paraId="7BF499F5" w14:textId="3F85BAE1">
      <w:pPr>
        <w:pStyle w:val="TOC1"/>
        <w:spacing w:line="240" w:lineRule="auto"/>
        <w:rPr>
          <w:rFonts w:asciiTheme="minorHAnsi" w:hAnsiTheme="minorHAnsi" w:eastAsiaTheme="minorEastAsia"/>
          <w:b w:val="0"/>
          <w:bCs w:val="0"/>
          <w:color w:val="auto"/>
          <w:sz w:val="22"/>
          <w:lang w:eastAsia="en-GB"/>
        </w:rPr>
      </w:pPr>
      <w:hyperlink w:history="1" w:anchor="_Toc133316212">
        <w:r w:rsidRPr="00017337">
          <w:rPr>
            <w:rStyle w:val="Hyperlink"/>
          </w:rPr>
          <w:t>The Programme</w:t>
        </w:r>
        <w:r w:rsidRPr="00017337">
          <w:rPr>
            <w:webHidden/>
          </w:rPr>
          <w:tab/>
        </w:r>
        <w:r w:rsidRPr="00017337">
          <w:rPr>
            <w:webHidden/>
          </w:rPr>
          <w:fldChar w:fldCharType="begin"/>
        </w:r>
        <w:r w:rsidRPr="00017337">
          <w:rPr>
            <w:webHidden/>
          </w:rPr>
          <w:instrText xml:space="preserve"> PAGEREF _Toc133316212 \h </w:instrText>
        </w:r>
        <w:r w:rsidRPr="00017337">
          <w:rPr>
            <w:webHidden/>
          </w:rPr>
        </w:r>
        <w:r w:rsidRPr="00017337">
          <w:rPr>
            <w:webHidden/>
          </w:rPr>
          <w:fldChar w:fldCharType="separate"/>
        </w:r>
        <w:r w:rsidR="00CA112B">
          <w:rPr>
            <w:webHidden/>
          </w:rPr>
          <w:t>7</w:t>
        </w:r>
        <w:r w:rsidRPr="00017337">
          <w:rPr>
            <w:webHidden/>
          </w:rPr>
          <w:fldChar w:fldCharType="end"/>
        </w:r>
      </w:hyperlink>
    </w:p>
    <w:p w:rsidRPr="00017337" w:rsidR="00D269A6" w:rsidP="00017337" w:rsidRDefault="00D269A6" w14:paraId="71C3355A" w14:textId="47297351">
      <w:pPr>
        <w:pStyle w:val="TOC2"/>
        <w:tabs>
          <w:tab w:val="right" w:leader="dot" w:pos="9016"/>
        </w:tabs>
        <w:spacing w:line="240" w:lineRule="auto"/>
        <w:rPr>
          <w:rFonts w:asciiTheme="minorHAnsi" w:hAnsiTheme="minorHAnsi" w:eastAsiaTheme="minorEastAsia"/>
          <w:noProof/>
          <w:color w:val="auto"/>
          <w:sz w:val="22"/>
          <w:lang w:eastAsia="en-GB"/>
        </w:rPr>
      </w:pPr>
      <w:hyperlink w:history="1" w:anchor="_Toc133316213">
        <w:r w:rsidRPr="00017337">
          <w:rPr>
            <w:rStyle w:val="Hyperlink"/>
            <w:noProof/>
          </w:rPr>
          <w:t>The first week</w:t>
        </w:r>
        <w:r w:rsidRPr="00017337">
          <w:rPr>
            <w:noProof/>
            <w:webHidden/>
          </w:rPr>
          <w:tab/>
        </w:r>
        <w:r w:rsidRPr="00017337">
          <w:rPr>
            <w:noProof/>
            <w:webHidden/>
          </w:rPr>
          <w:fldChar w:fldCharType="begin"/>
        </w:r>
        <w:r w:rsidRPr="00017337">
          <w:rPr>
            <w:noProof/>
            <w:webHidden/>
          </w:rPr>
          <w:instrText xml:space="preserve"> PAGEREF _Toc133316213 \h </w:instrText>
        </w:r>
        <w:r w:rsidRPr="00017337">
          <w:rPr>
            <w:noProof/>
            <w:webHidden/>
          </w:rPr>
        </w:r>
        <w:r w:rsidRPr="00017337">
          <w:rPr>
            <w:noProof/>
            <w:webHidden/>
          </w:rPr>
          <w:fldChar w:fldCharType="separate"/>
        </w:r>
        <w:r w:rsidR="00CA112B">
          <w:rPr>
            <w:noProof/>
            <w:webHidden/>
          </w:rPr>
          <w:t>7</w:t>
        </w:r>
        <w:r w:rsidRPr="00017337">
          <w:rPr>
            <w:noProof/>
            <w:webHidden/>
          </w:rPr>
          <w:fldChar w:fldCharType="end"/>
        </w:r>
      </w:hyperlink>
    </w:p>
    <w:p w:rsidRPr="00017337" w:rsidR="00D269A6" w:rsidP="00017337" w:rsidRDefault="00D269A6" w14:paraId="68E2A685" w14:textId="6F78D2E1">
      <w:pPr>
        <w:pStyle w:val="TOC2"/>
        <w:tabs>
          <w:tab w:val="right" w:leader="dot" w:pos="9016"/>
        </w:tabs>
        <w:spacing w:line="240" w:lineRule="auto"/>
        <w:rPr>
          <w:rFonts w:asciiTheme="minorHAnsi" w:hAnsiTheme="minorHAnsi" w:eastAsiaTheme="minorEastAsia"/>
          <w:noProof/>
          <w:color w:val="auto"/>
          <w:sz w:val="22"/>
          <w:lang w:eastAsia="en-GB"/>
        </w:rPr>
      </w:pPr>
      <w:hyperlink w:history="1" w:anchor="_Toc133316214">
        <w:r w:rsidRPr="00017337">
          <w:rPr>
            <w:rStyle w:val="Hyperlink"/>
            <w:noProof/>
          </w:rPr>
          <w:t>Daily timetable</w:t>
        </w:r>
        <w:r w:rsidRPr="00017337">
          <w:rPr>
            <w:noProof/>
            <w:webHidden/>
          </w:rPr>
          <w:tab/>
        </w:r>
        <w:r w:rsidRPr="00017337">
          <w:rPr>
            <w:noProof/>
            <w:webHidden/>
          </w:rPr>
          <w:fldChar w:fldCharType="begin"/>
        </w:r>
        <w:r w:rsidRPr="00017337">
          <w:rPr>
            <w:noProof/>
            <w:webHidden/>
          </w:rPr>
          <w:instrText xml:space="preserve"> PAGEREF _Toc133316214 \h </w:instrText>
        </w:r>
        <w:r w:rsidRPr="00017337">
          <w:rPr>
            <w:noProof/>
            <w:webHidden/>
          </w:rPr>
        </w:r>
        <w:r w:rsidRPr="00017337">
          <w:rPr>
            <w:noProof/>
            <w:webHidden/>
          </w:rPr>
          <w:fldChar w:fldCharType="separate"/>
        </w:r>
        <w:r w:rsidR="00CA112B">
          <w:rPr>
            <w:noProof/>
            <w:webHidden/>
          </w:rPr>
          <w:t>7</w:t>
        </w:r>
        <w:r w:rsidRPr="00017337">
          <w:rPr>
            <w:noProof/>
            <w:webHidden/>
          </w:rPr>
          <w:fldChar w:fldCharType="end"/>
        </w:r>
      </w:hyperlink>
    </w:p>
    <w:p w:rsidRPr="00017337" w:rsidR="00D269A6" w:rsidP="00017337" w:rsidRDefault="00D269A6" w14:paraId="5A1B1AA6" w14:textId="51BBA667">
      <w:pPr>
        <w:pStyle w:val="TOC1"/>
        <w:spacing w:line="240" w:lineRule="auto"/>
        <w:rPr>
          <w:rFonts w:asciiTheme="minorHAnsi" w:hAnsiTheme="minorHAnsi" w:eastAsiaTheme="minorEastAsia"/>
          <w:b w:val="0"/>
          <w:bCs w:val="0"/>
          <w:color w:val="auto"/>
          <w:sz w:val="22"/>
          <w:lang w:eastAsia="en-GB"/>
        </w:rPr>
      </w:pPr>
      <w:hyperlink w:history="1" w:anchor="_Toc133316215">
        <w:r w:rsidRPr="00017337">
          <w:rPr>
            <w:rStyle w:val="Hyperlink"/>
          </w:rPr>
          <w:t>The Activity Programme</w:t>
        </w:r>
        <w:r w:rsidRPr="00017337">
          <w:rPr>
            <w:webHidden/>
          </w:rPr>
          <w:tab/>
        </w:r>
        <w:r w:rsidRPr="00017337">
          <w:rPr>
            <w:webHidden/>
          </w:rPr>
          <w:fldChar w:fldCharType="begin"/>
        </w:r>
        <w:r w:rsidRPr="00017337">
          <w:rPr>
            <w:webHidden/>
          </w:rPr>
          <w:instrText xml:space="preserve"> PAGEREF _Toc133316215 \h </w:instrText>
        </w:r>
        <w:r w:rsidRPr="00017337">
          <w:rPr>
            <w:webHidden/>
          </w:rPr>
        </w:r>
        <w:r w:rsidRPr="00017337">
          <w:rPr>
            <w:webHidden/>
          </w:rPr>
          <w:fldChar w:fldCharType="separate"/>
        </w:r>
        <w:r w:rsidR="00CA112B">
          <w:rPr>
            <w:webHidden/>
          </w:rPr>
          <w:t>8</w:t>
        </w:r>
        <w:r w:rsidRPr="00017337">
          <w:rPr>
            <w:webHidden/>
          </w:rPr>
          <w:fldChar w:fldCharType="end"/>
        </w:r>
      </w:hyperlink>
    </w:p>
    <w:p w:rsidRPr="00017337" w:rsidR="00D269A6" w:rsidP="00017337" w:rsidRDefault="00D269A6" w14:paraId="5CDA4671" w14:textId="37F9A66F">
      <w:pPr>
        <w:pStyle w:val="TOC1"/>
        <w:spacing w:line="240" w:lineRule="auto"/>
        <w:rPr>
          <w:rFonts w:asciiTheme="minorHAnsi" w:hAnsiTheme="minorHAnsi" w:eastAsiaTheme="minorEastAsia"/>
          <w:b w:val="0"/>
          <w:bCs w:val="0"/>
          <w:color w:val="auto"/>
          <w:sz w:val="22"/>
          <w:lang w:eastAsia="en-GB"/>
        </w:rPr>
      </w:pPr>
      <w:hyperlink w:history="1" w:anchor="_Toc133316216">
        <w:r w:rsidRPr="00017337">
          <w:rPr>
            <w:rStyle w:val="Hyperlink"/>
          </w:rPr>
          <w:t>The Course</w:t>
        </w:r>
        <w:r w:rsidRPr="00017337">
          <w:rPr>
            <w:webHidden/>
          </w:rPr>
          <w:tab/>
        </w:r>
        <w:r w:rsidRPr="00017337">
          <w:rPr>
            <w:webHidden/>
          </w:rPr>
          <w:fldChar w:fldCharType="begin"/>
        </w:r>
        <w:r w:rsidRPr="00017337">
          <w:rPr>
            <w:webHidden/>
          </w:rPr>
          <w:instrText xml:space="preserve"> PAGEREF _Toc133316216 \h </w:instrText>
        </w:r>
        <w:r w:rsidRPr="00017337">
          <w:rPr>
            <w:webHidden/>
          </w:rPr>
        </w:r>
        <w:r w:rsidRPr="00017337">
          <w:rPr>
            <w:webHidden/>
          </w:rPr>
          <w:fldChar w:fldCharType="separate"/>
        </w:r>
        <w:r w:rsidR="00CA112B">
          <w:rPr>
            <w:webHidden/>
          </w:rPr>
          <w:t>9</w:t>
        </w:r>
        <w:r w:rsidRPr="00017337">
          <w:rPr>
            <w:webHidden/>
          </w:rPr>
          <w:fldChar w:fldCharType="end"/>
        </w:r>
      </w:hyperlink>
    </w:p>
    <w:p w:rsidRPr="00017337" w:rsidR="00D269A6" w:rsidP="00017337" w:rsidRDefault="00D269A6" w14:paraId="3CCD4BB8" w14:textId="6EE57FE8">
      <w:pPr>
        <w:pStyle w:val="TOC2"/>
        <w:tabs>
          <w:tab w:val="right" w:leader="dot" w:pos="9016"/>
        </w:tabs>
        <w:spacing w:line="240" w:lineRule="auto"/>
        <w:rPr>
          <w:rFonts w:asciiTheme="minorHAnsi" w:hAnsiTheme="minorHAnsi" w:eastAsiaTheme="minorEastAsia"/>
          <w:noProof/>
          <w:color w:val="auto"/>
          <w:sz w:val="22"/>
          <w:lang w:eastAsia="en-GB"/>
        </w:rPr>
      </w:pPr>
      <w:hyperlink w:history="1" w:anchor="_Toc133316217">
        <w:r w:rsidRPr="00017337">
          <w:rPr>
            <w:rStyle w:val="Hyperlink"/>
            <w:noProof/>
          </w:rPr>
          <w:t>Teaching</w:t>
        </w:r>
        <w:r w:rsidRPr="00017337">
          <w:rPr>
            <w:noProof/>
            <w:webHidden/>
          </w:rPr>
          <w:tab/>
        </w:r>
        <w:r w:rsidRPr="00017337">
          <w:rPr>
            <w:noProof/>
            <w:webHidden/>
          </w:rPr>
          <w:fldChar w:fldCharType="begin"/>
        </w:r>
        <w:r w:rsidRPr="00017337">
          <w:rPr>
            <w:noProof/>
            <w:webHidden/>
          </w:rPr>
          <w:instrText xml:space="preserve"> PAGEREF _Toc133316217 \h </w:instrText>
        </w:r>
        <w:r w:rsidRPr="00017337">
          <w:rPr>
            <w:noProof/>
            <w:webHidden/>
          </w:rPr>
        </w:r>
        <w:r w:rsidRPr="00017337">
          <w:rPr>
            <w:noProof/>
            <w:webHidden/>
          </w:rPr>
          <w:fldChar w:fldCharType="separate"/>
        </w:r>
        <w:r w:rsidR="00CA112B">
          <w:rPr>
            <w:noProof/>
            <w:webHidden/>
          </w:rPr>
          <w:t>9</w:t>
        </w:r>
        <w:r w:rsidRPr="00017337">
          <w:rPr>
            <w:noProof/>
            <w:webHidden/>
          </w:rPr>
          <w:fldChar w:fldCharType="end"/>
        </w:r>
      </w:hyperlink>
    </w:p>
    <w:p w:rsidRPr="00017337" w:rsidR="00D269A6" w:rsidP="00017337" w:rsidRDefault="00D269A6" w14:paraId="2ADEB68D" w14:textId="50F8FAA9">
      <w:pPr>
        <w:pStyle w:val="TOC2"/>
        <w:tabs>
          <w:tab w:val="right" w:leader="dot" w:pos="9016"/>
        </w:tabs>
        <w:spacing w:line="240" w:lineRule="auto"/>
        <w:rPr>
          <w:rFonts w:asciiTheme="minorHAnsi" w:hAnsiTheme="minorHAnsi" w:eastAsiaTheme="minorEastAsia"/>
          <w:noProof/>
          <w:color w:val="auto"/>
          <w:sz w:val="22"/>
          <w:lang w:eastAsia="en-GB"/>
        </w:rPr>
      </w:pPr>
      <w:hyperlink w:history="1" w:anchor="_Toc133316218">
        <w:r w:rsidRPr="00017337">
          <w:rPr>
            <w:rStyle w:val="Hyperlink"/>
            <w:noProof/>
          </w:rPr>
          <w:t>Placement tests</w:t>
        </w:r>
        <w:r w:rsidRPr="00017337">
          <w:rPr>
            <w:noProof/>
            <w:webHidden/>
          </w:rPr>
          <w:tab/>
        </w:r>
        <w:r w:rsidRPr="00017337">
          <w:rPr>
            <w:noProof/>
            <w:webHidden/>
          </w:rPr>
          <w:fldChar w:fldCharType="begin"/>
        </w:r>
        <w:r w:rsidRPr="00017337">
          <w:rPr>
            <w:noProof/>
            <w:webHidden/>
          </w:rPr>
          <w:instrText xml:space="preserve"> PAGEREF _Toc133316218 \h </w:instrText>
        </w:r>
        <w:r w:rsidRPr="00017337">
          <w:rPr>
            <w:noProof/>
            <w:webHidden/>
          </w:rPr>
        </w:r>
        <w:r w:rsidRPr="00017337">
          <w:rPr>
            <w:noProof/>
            <w:webHidden/>
          </w:rPr>
          <w:fldChar w:fldCharType="separate"/>
        </w:r>
        <w:r w:rsidR="00CA112B">
          <w:rPr>
            <w:noProof/>
            <w:webHidden/>
          </w:rPr>
          <w:t>10</w:t>
        </w:r>
        <w:r w:rsidRPr="00017337">
          <w:rPr>
            <w:noProof/>
            <w:webHidden/>
          </w:rPr>
          <w:fldChar w:fldCharType="end"/>
        </w:r>
      </w:hyperlink>
    </w:p>
    <w:p w:rsidRPr="00017337" w:rsidR="00D269A6" w:rsidP="00017337" w:rsidRDefault="00D269A6" w14:paraId="3D0DF77F" w14:textId="0D5CEAB6">
      <w:pPr>
        <w:pStyle w:val="TOC2"/>
        <w:tabs>
          <w:tab w:val="right" w:leader="dot" w:pos="9016"/>
        </w:tabs>
        <w:spacing w:line="240" w:lineRule="auto"/>
        <w:rPr>
          <w:rFonts w:asciiTheme="minorHAnsi" w:hAnsiTheme="minorHAnsi" w:eastAsiaTheme="minorEastAsia"/>
          <w:noProof/>
          <w:color w:val="auto"/>
          <w:sz w:val="22"/>
          <w:lang w:eastAsia="en-GB"/>
        </w:rPr>
      </w:pPr>
      <w:hyperlink w:history="1" w:anchor="_Toc133316219">
        <w:r w:rsidRPr="00017337">
          <w:rPr>
            <w:rStyle w:val="Hyperlink"/>
            <w:noProof/>
          </w:rPr>
          <w:t>Attendance</w:t>
        </w:r>
        <w:r w:rsidRPr="00017337">
          <w:rPr>
            <w:noProof/>
            <w:webHidden/>
          </w:rPr>
          <w:tab/>
        </w:r>
        <w:r w:rsidRPr="00017337">
          <w:rPr>
            <w:noProof/>
            <w:webHidden/>
          </w:rPr>
          <w:fldChar w:fldCharType="begin"/>
        </w:r>
        <w:r w:rsidRPr="00017337">
          <w:rPr>
            <w:noProof/>
            <w:webHidden/>
          </w:rPr>
          <w:instrText xml:space="preserve"> PAGEREF _Toc133316219 \h </w:instrText>
        </w:r>
        <w:r w:rsidRPr="00017337">
          <w:rPr>
            <w:noProof/>
            <w:webHidden/>
          </w:rPr>
        </w:r>
        <w:r w:rsidRPr="00017337">
          <w:rPr>
            <w:noProof/>
            <w:webHidden/>
          </w:rPr>
          <w:fldChar w:fldCharType="separate"/>
        </w:r>
        <w:r w:rsidR="00CA112B">
          <w:rPr>
            <w:noProof/>
            <w:webHidden/>
          </w:rPr>
          <w:t>10</w:t>
        </w:r>
        <w:r w:rsidRPr="00017337">
          <w:rPr>
            <w:noProof/>
            <w:webHidden/>
          </w:rPr>
          <w:fldChar w:fldCharType="end"/>
        </w:r>
      </w:hyperlink>
    </w:p>
    <w:p w:rsidRPr="00017337" w:rsidR="00D269A6" w:rsidP="00017337" w:rsidRDefault="00D269A6" w14:paraId="5BDC866C" w14:textId="1779A3AF">
      <w:pPr>
        <w:pStyle w:val="TOC1"/>
        <w:spacing w:line="240" w:lineRule="auto"/>
        <w:rPr>
          <w:rFonts w:asciiTheme="minorHAnsi" w:hAnsiTheme="minorHAnsi" w:eastAsiaTheme="minorEastAsia"/>
          <w:b w:val="0"/>
          <w:bCs w:val="0"/>
          <w:color w:val="auto"/>
          <w:sz w:val="22"/>
          <w:lang w:eastAsia="en-GB"/>
        </w:rPr>
      </w:pPr>
      <w:hyperlink w:history="1" w:anchor="_Toc133316220">
        <w:r w:rsidRPr="00017337">
          <w:rPr>
            <w:rStyle w:val="Hyperlink"/>
          </w:rPr>
          <w:t>Excursions</w:t>
        </w:r>
        <w:r w:rsidRPr="00017337">
          <w:rPr>
            <w:webHidden/>
          </w:rPr>
          <w:tab/>
        </w:r>
        <w:r w:rsidRPr="00017337">
          <w:rPr>
            <w:webHidden/>
          </w:rPr>
          <w:fldChar w:fldCharType="begin"/>
        </w:r>
        <w:r w:rsidRPr="00017337">
          <w:rPr>
            <w:webHidden/>
          </w:rPr>
          <w:instrText xml:space="preserve"> PAGEREF _Toc133316220 \h </w:instrText>
        </w:r>
        <w:r w:rsidRPr="00017337">
          <w:rPr>
            <w:webHidden/>
          </w:rPr>
        </w:r>
        <w:r w:rsidRPr="00017337">
          <w:rPr>
            <w:webHidden/>
          </w:rPr>
          <w:fldChar w:fldCharType="separate"/>
        </w:r>
        <w:r w:rsidR="00CA112B">
          <w:rPr>
            <w:webHidden/>
          </w:rPr>
          <w:t>11</w:t>
        </w:r>
        <w:r w:rsidRPr="00017337">
          <w:rPr>
            <w:webHidden/>
          </w:rPr>
          <w:fldChar w:fldCharType="end"/>
        </w:r>
      </w:hyperlink>
    </w:p>
    <w:p w:rsidRPr="00017337" w:rsidR="00D269A6" w:rsidP="00017337" w:rsidRDefault="00D269A6" w14:paraId="361DBB6C" w14:textId="17B49E59">
      <w:pPr>
        <w:pStyle w:val="TOC2"/>
        <w:tabs>
          <w:tab w:val="right" w:leader="dot" w:pos="9016"/>
        </w:tabs>
        <w:spacing w:line="240" w:lineRule="auto"/>
        <w:rPr>
          <w:rFonts w:asciiTheme="minorHAnsi" w:hAnsiTheme="minorHAnsi" w:eastAsiaTheme="minorEastAsia"/>
          <w:noProof/>
          <w:color w:val="auto"/>
          <w:sz w:val="22"/>
          <w:lang w:eastAsia="en-GB"/>
        </w:rPr>
      </w:pPr>
      <w:hyperlink w:history="1" w:anchor="_Toc133316221">
        <w:r w:rsidRPr="00017337">
          <w:rPr>
            <w:rStyle w:val="Hyperlink"/>
            <w:noProof/>
          </w:rPr>
          <w:t>Organisation of excursions</w:t>
        </w:r>
        <w:r w:rsidRPr="00017337">
          <w:rPr>
            <w:noProof/>
            <w:webHidden/>
          </w:rPr>
          <w:tab/>
        </w:r>
        <w:r w:rsidRPr="00017337">
          <w:rPr>
            <w:noProof/>
            <w:webHidden/>
          </w:rPr>
          <w:fldChar w:fldCharType="begin"/>
        </w:r>
        <w:r w:rsidRPr="00017337">
          <w:rPr>
            <w:noProof/>
            <w:webHidden/>
          </w:rPr>
          <w:instrText xml:space="preserve"> PAGEREF _Toc133316221 \h </w:instrText>
        </w:r>
        <w:r w:rsidRPr="00017337">
          <w:rPr>
            <w:noProof/>
            <w:webHidden/>
          </w:rPr>
        </w:r>
        <w:r w:rsidRPr="00017337">
          <w:rPr>
            <w:noProof/>
            <w:webHidden/>
          </w:rPr>
          <w:fldChar w:fldCharType="separate"/>
        </w:r>
        <w:r w:rsidR="00CA112B">
          <w:rPr>
            <w:noProof/>
            <w:webHidden/>
          </w:rPr>
          <w:t>11</w:t>
        </w:r>
        <w:r w:rsidRPr="00017337">
          <w:rPr>
            <w:noProof/>
            <w:webHidden/>
          </w:rPr>
          <w:fldChar w:fldCharType="end"/>
        </w:r>
      </w:hyperlink>
    </w:p>
    <w:p w:rsidRPr="00017337" w:rsidR="00D269A6" w:rsidP="00017337" w:rsidRDefault="00D269A6" w14:paraId="2DABDE13" w14:textId="2805AE87">
      <w:pPr>
        <w:pStyle w:val="TOC1"/>
        <w:spacing w:line="240" w:lineRule="auto"/>
        <w:rPr>
          <w:rFonts w:asciiTheme="minorHAnsi" w:hAnsiTheme="minorHAnsi" w:eastAsiaTheme="minorEastAsia"/>
          <w:b w:val="0"/>
          <w:bCs w:val="0"/>
          <w:color w:val="auto"/>
          <w:sz w:val="22"/>
          <w:lang w:eastAsia="en-GB"/>
        </w:rPr>
      </w:pPr>
      <w:hyperlink w:history="1" w:anchor="_Toc133316222">
        <w:r w:rsidRPr="00017337">
          <w:rPr>
            <w:rStyle w:val="Hyperlink"/>
          </w:rPr>
          <w:t>Safeguarding your students</w:t>
        </w:r>
        <w:r w:rsidRPr="00017337">
          <w:rPr>
            <w:webHidden/>
          </w:rPr>
          <w:tab/>
        </w:r>
        <w:r w:rsidRPr="00017337">
          <w:rPr>
            <w:webHidden/>
          </w:rPr>
          <w:fldChar w:fldCharType="begin"/>
        </w:r>
        <w:r w:rsidRPr="00017337">
          <w:rPr>
            <w:webHidden/>
          </w:rPr>
          <w:instrText xml:space="preserve"> PAGEREF _Toc133316222 \h </w:instrText>
        </w:r>
        <w:r w:rsidRPr="00017337">
          <w:rPr>
            <w:webHidden/>
          </w:rPr>
        </w:r>
        <w:r w:rsidRPr="00017337">
          <w:rPr>
            <w:webHidden/>
          </w:rPr>
          <w:fldChar w:fldCharType="separate"/>
        </w:r>
        <w:r w:rsidR="00CA112B">
          <w:rPr>
            <w:webHidden/>
          </w:rPr>
          <w:t>13</w:t>
        </w:r>
        <w:r w:rsidRPr="00017337">
          <w:rPr>
            <w:webHidden/>
          </w:rPr>
          <w:fldChar w:fldCharType="end"/>
        </w:r>
      </w:hyperlink>
    </w:p>
    <w:p w:rsidRPr="00017337" w:rsidR="00D269A6" w:rsidP="00017337" w:rsidRDefault="00D269A6" w14:paraId="35734F74" w14:textId="4E41DB58">
      <w:pPr>
        <w:pStyle w:val="TOC2"/>
        <w:tabs>
          <w:tab w:val="right" w:leader="dot" w:pos="9016"/>
        </w:tabs>
        <w:spacing w:line="240" w:lineRule="auto"/>
        <w:rPr>
          <w:rFonts w:asciiTheme="minorHAnsi" w:hAnsiTheme="minorHAnsi" w:eastAsiaTheme="minorEastAsia"/>
          <w:noProof/>
          <w:color w:val="auto"/>
          <w:sz w:val="22"/>
          <w:lang w:eastAsia="en-GB"/>
        </w:rPr>
      </w:pPr>
      <w:hyperlink w:history="1" w:anchor="_Toc133316223">
        <w:r w:rsidRPr="00017337">
          <w:rPr>
            <w:rStyle w:val="Hyperlink"/>
            <w:noProof/>
          </w:rPr>
          <w:t>Child Protection</w:t>
        </w:r>
        <w:r w:rsidRPr="00017337">
          <w:rPr>
            <w:noProof/>
            <w:webHidden/>
          </w:rPr>
          <w:tab/>
        </w:r>
        <w:r w:rsidRPr="00017337">
          <w:rPr>
            <w:noProof/>
            <w:webHidden/>
          </w:rPr>
          <w:fldChar w:fldCharType="begin"/>
        </w:r>
        <w:r w:rsidRPr="00017337">
          <w:rPr>
            <w:noProof/>
            <w:webHidden/>
          </w:rPr>
          <w:instrText xml:space="preserve"> PAGEREF _Toc133316223 \h </w:instrText>
        </w:r>
        <w:r w:rsidRPr="00017337">
          <w:rPr>
            <w:noProof/>
            <w:webHidden/>
          </w:rPr>
        </w:r>
        <w:r w:rsidRPr="00017337">
          <w:rPr>
            <w:noProof/>
            <w:webHidden/>
          </w:rPr>
          <w:fldChar w:fldCharType="separate"/>
        </w:r>
        <w:r w:rsidR="00CA112B">
          <w:rPr>
            <w:noProof/>
            <w:webHidden/>
          </w:rPr>
          <w:t>14</w:t>
        </w:r>
        <w:r w:rsidRPr="00017337">
          <w:rPr>
            <w:noProof/>
            <w:webHidden/>
          </w:rPr>
          <w:fldChar w:fldCharType="end"/>
        </w:r>
      </w:hyperlink>
    </w:p>
    <w:p w:rsidRPr="00017337" w:rsidR="00D269A6" w:rsidP="00017337" w:rsidRDefault="00D269A6" w14:paraId="23BBD2BC" w14:textId="45FF1302">
      <w:pPr>
        <w:pStyle w:val="TOC1"/>
        <w:spacing w:line="240" w:lineRule="auto"/>
        <w:rPr>
          <w:rFonts w:asciiTheme="minorHAnsi" w:hAnsiTheme="minorHAnsi" w:eastAsiaTheme="minorEastAsia"/>
          <w:b w:val="0"/>
          <w:bCs w:val="0"/>
          <w:color w:val="auto"/>
          <w:sz w:val="22"/>
          <w:lang w:eastAsia="en-GB"/>
        </w:rPr>
      </w:pPr>
      <w:hyperlink w:history="1" w:anchor="_Toc133316224">
        <w:r w:rsidRPr="00017337">
          <w:rPr>
            <w:rStyle w:val="Hyperlink"/>
          </w:rPr>
          <w:t>Your Responsibilities</w:t>
        </w:r>
        <w:r w:rsidRPr="00017337">
          <w:rPr>
            <w:webHidden/>
          </w:rPr>
          <w:tab/>
        </w:r>
        <w:r w:rsidRPr="00017337">
          <w:rPr>
            <w:webHidden/>
          </w:rPr>
          <w:fldChar w:fldCharType="begin"/>
        </w:r>
        <w:r w:rsidRPr="00017337">
          <w:rPr>
            <w:webHidden/>
          </w:rPr>
          <w:instrText xml:space="preserve"> PAGEREF _Toc133316224 \h </w:instrText>
        </w:r>
        <w:r w:rsidRPr="00017337">
          <w:rPr>
            <w:webHidden/>
          </w:rPr>
        </w:r>
        <w:r w:rsidRPr="00017337">
          <w:rPr>
            <w:webHidden/>
          </w:rPr>
          <w:fldChar w:fldCharType="separate"/>
        </w:r>
        <w:r w:rsidR="00CA112B">
          <w:rPr>
            <w:webHidden/>
          </w:rPr>
          <w:t>15</w:t>
        </w:r>
        <w:r w:rsidRPr="00017337">
          <w:rPr>
            <w:webHidden/>
          </w:rPr>
          <w:fldChar w:fldCharType="end"/>
        </w:r>
      </w:hyperlink>
    </w:p>
    <w:p w:rsidRPr="00017337" w:rsidR="00D269A6" w:rsidP="00017337" w:rsidRDefault="00D269A6" w14:paraId="7790359C" w14:textId="584CE927">
      <w:pPr>
        <w:pStyle w:val="TOC1"/>
        <w:spacing w:line="240" w:lineRule="auto"/>
        <w:rPr>
          <w:rFonts w:asciiTheme="minorHAnsi" w:hAnsiTheme="minorHAnsi" w:eastAsiaTheme="minorEastAsia"/>
          <w:b w:val="0"/>
          <w:bCs w:val="0"/>
          <w:color w:val="auto"/>
          <w:sz w:val="22"/>
          <w:lang w:eastAsia="en-GB"/>
        </w:rPr>
      </w:pPr>
      <w:hyperlink w:history="1" w:anchor="_Toc133316225">
        <w:r w:rsidRPr="00017337">
          <w:rPr>
            <w:rStyle w:val="Hyperlink"/>
          </w:rPr>
          <w:t>Enrolment Forms</w:t>
        </w:r>
        <w:r w:rsidRPr="00017337">
          <w:rPr>
            <w:webHidden/>
          </w:rPr>
          <w:tab/>
        </w:r>
        <w:r w:rsidRPr="00017337">
          <w:rPr>
            <w:webHidden/>
          </w:rPr>
          <w:fldChar w:fldCharType="begin"/>
        </w:r>
        <w:r w:rsidRPr="00017337">
          <w:rPr>
            <w:webHidden/>
          </w:rPr>
          <w:instrText xml:space="preserve"> PAGEREF _Toc133316225 \h </w:instrText>
        </w:r>
        <w:r w:rsidRPr="00017337">
          <w:rPr>
            <w:webHidden/>
          </w:rPr>
        </w:r>
        <w:r w:rsidRPr="00017337">
          <w:rPr>
            <w:webHidden/>
          </w:rPr>
          <w:fldChar w:fldCharType="separate"/>
        </w:r>
        <w:r w:rsidR="00CA112B">
          <w:rPr>
            <w:webHidden/>
          </w:rPr>
          <w:t>16</w:t>
        </w:r>
        <w:r w:rsidRPr="00017337">
          <w:rPr>
            <w:webHidden/>
          </w:rPr>
          <w:fldChar w:fldCharType="end"/>
        </w:r>
      </w:hyperlink>
    </w:p>
    <w:p w:rsidRPr="00017337" w:rsidR="00D269A6" w:rsidP="00017337" w:rsidRDefault="00D269A6" w14:paraId="72658E2A" w14:textId="2DF313A3">
      <w:pPr>
        <w:pStyle w:val="TOC1"/>
        <w:spacing w:line="240" w:lineRule="auto"/>
        <w:rPr>
          <w:rFonts w:asciiTheme="minorHAnsi" w:hAnsiTheme="minorHAnsi" w:eastAsiaTheme="minorEastAsia"/>
          <w:b w:val="0"/>
          <w:bCs w:val="0"/>
          <w:color w:val="auto"/>
          <w:sz w:val="22"/>
          <w:lang w:eastAsia="en-GB"/>
        </w:rPr>
      </w:pPr>
      <w:hyperlink w:history="1" w:anchor="_Toc133316226">
        <w:r w:rsidRPr="00017337">
          <w:rPr>
            <w:rStyle w:val="Hyperlink"/>
          </w:rPr>
          <w:t>Code of Conduct for Adults</w:t>
        </w:r>
        <w:r w:rsidRPr="00017337">
          <w:rPr>
            <w:webHidden/>
          </w:rPr>
          <w:tab/>
        </w:r>
        <w:r w:rsidRPr="00017337">
          <w:rPr>
            <w:webHidden/>
          </w:rPr>
          <w:fldChar w:fldCharType="begin"/>
        </w:r>
        <w:r w:rsidRPr="00017337">
          <w:rPr>
            <w:webHidden/>
          </w:rPr>
          <w:instrText xml:space="preserve"> PAGEREF _Toc133316226 \h </w:instrText>
        </w:r>
        <w:r w:rsidRPr="00017337">
          <w:rPr>
            <w:webHidden/>
          </w:rPr>
        </w:r>
        <w:r w:rsidRPr="00017337">
          <w:rPr>
            <w:webHidden/>
          </w:rPr>
          <w:fldChar w:fldCharType="separate"/>
        </w:r>
        <w:r w:rsidR="00CA112B">
          <w:rPr>
            <w:webHidden/>
          </w:rPr>
          <w:t>16</w:t>
        </w:r>
        <w:r w:rsidRPr="00017337">
          <w:rPr>
            <w:webHidden/>
          </w:rPr>
          <w:fldChar w:fldCharType="end"/>
        </w:r>
      </w:hyperlink>
    </w:p>
    <w:p w:rsidRPr="00017337" w:rsidR="00D269A6" w:rsidP="00017337" w:rsidRDefault="00D269A6" w14:paraId="3D0BE20F" w14:textId="33D6F9D9">
      <w:pPr>
        <w:pStyle w:val="TOC1"/>
        <w:spacing w:line="240" w:lineRule="auto"/>
        <w:rPr>
          <w:rFonts w:asciiTheme="minorHAnsi" w:hAnsiTheme="minorHAnsi" w:eastAsiaTheme="minorEastAsia"/>
          <w:b w:val="0"/>
          <w:bCs w:val="0"/>
          <w:color w:val="auto"/>
          <w:sz w:val="22"/>
          <w:lang w:eastAsia="en-GB"/>
        </w:rPr>
      </w:pPr>
      <w:hyperlink w:history="1" w:anchor="_Toc133316227">
        <w:r w:rsidRPr="00017337">
          <w:rPr>
            <w:rStyle w:val="Hyperlink"/>
          </w:rPr>
          <w:t>Illness</w:t>
        </w:r>
        <w:r w:rsidRPr="00017337">
          <w:rPr>
            <w:webHidden/>
          </w:rPr>
          <w:tab/>
        </w:r>
        <w:r w:rsidRPr="00017337">
          <w:rPr>
            <w:webHidden/>
          </w:rPr>
          <w:fldChar w:fldCharType="begin"/>
        </w:r>
        <w:r w:rsidRPr="00017337">
          <w:rPr>
            <w:webHidden/>
          </w:rPr>
          <w:instrText xml:space="preserve"> PAGEREF _Toc133316227 \h </w:instrText>
        </w:r>
        <w:r w:rsidRPr="00017337">
          <w:rPr>
            <w:webHidden/>
          </w:rPr>
        </w:r>
        <w:r w:rsidRPr="00017337">
          <w:rPr>
            <w:webHidden/>
          </w:rPr>
          <w:fldChar w:fldCharType="separate"/>
        </w:r>
        <w:r w:rsidR="00CA112B">
          <w:rPr>
            <w:webHidden/>
          </w:rPr>
          <w:t>18</w:t>
        </w:r>
        <w:r w:rsidRPr="00017337">
          <w:rPr>
            <w:webHidden/>
          </w:rPr>
          <w:fldChar w:fldCharType="end"/>
        </w:r>
      </w:hyperlink>
    </w:p>
    <w:p w:rsidRPr="00017337" w:rsidR="00D269A6" w:rsidP="00017337" w:rsidRDefault="00D269A6" w14:paraId="0BEC3C95" w14:textId="66374A89">
      <w:pPr>
        <w:pStyle w:val="TOC1"/>
        <w:spacing w:line="240" w:lineRule="auto"/>
        <w:rPr>
          <w:rFonts w:asciiTheme="minorHAnsi" w:hAnsiTheme="minorHAnsi" w:eastAsiaTheme="minorEastAsia"/>
          <w:b w:val="0"/>
          <w:bCs w:val="0"/>
          <w:color w:val="auto"/>
          <w:sz w:val="22"/>
          <w:lang w:eastAsia="en-GB"/>
        </w:rPr>
      </w:pPr>
      <w:hyperlink w:history="1" w:anchor="_Toc133316228">
        <w:r w:rsidRPr="00017337">
          <w:rPr>
            <w:rStyle w:val="Hyperlink"/>
          </w:rPr>
          <w:t>Supervision outside scheduled activities</w:t>
        </w:r>
        <w:r w:rsidRPr="00017337">
          <w:rPr>
            <w:webHidden/>
          </w:rPr>
          <w:tab/>
        </w:r>
        <w:r w:rsidRPr="00017337">
          <w:rPr>
            <w:webHidden/>
          </w:rPr>
          <w:fldChar w:fldCharType="begin"/>
        </w:r>
        <w:r w:rsidRPr="00017337">
          <w:rPr>
            <w:webHidden/>
          </w:rPr>
          <w:instrText xml:space="preserve"> PAGEREF _Toc133316228 \h </w:instrText>
        </w:r>
        <w:r w:rsidRPr="00017337">
          <w:rPr>
            <w:webHidden/>
          </w:rPr>
        </w:r>
        <w:r w:rsidRPr="00017337">
          <w:rPr>
            <w:webHidden/>
          </w:rPr>
          <w:fldChar w:fldCharType="separate"/>
        </w:r>
        <w:r w:rsidR="00CA112B">
          <w:rPr>
            <w:webHidden/>
          </w:rPr>
          <w:t>19</w:t>
        </w:r>
        <w:r w:rsidRPr="00017337">
          <w:rPr>
            <w:webHidden/>
          </w:rPr>
          <w:fldChar w:fldCharType="end"/>
        </w:r>
      </w:hyperlink>
    </w:p>
    <w:p w:rsidRPr="00017337" w:rsidR="00D269A6" w:rsidP="00017337" w:rsidRDefault="00D269A6" w14:paraId="00DCDF86" w14:textId="363F2C1E">
      <w:pPr>
        <w:pStyle w:val="TOC1"/>
        <w:spacing w:line="240" w:lineRule="auto"/>
        <w:rPr>
          <w:rFonts w:asciiTheme="minorHAnsi" w:hAnsiTheme="minorHAnsi" w:eastAsiaTheme="minorEastAsia"/>
          <w:b w:val="0"/>
          <w:bCs w:val="0"/>
          <w:color w:val="auto"/>
          <w:sz w:val="22"/>
          <w:lang w:eastAsia="en-GB"/>
        </w:rPr>
      </w:pPr>
      <w:hyperlink w:history="1" w:anchor="_Toc133316229">
        <w:r w:rsidRPr="00017337">
          <w:rPr>
            <w:rStyle w:val="Hyperlink"/>
          </w:rPr>
          <w:t>Bedtime</w:t>
        </w:r>
        <w:r w:rsidRPr="00017337">
          <w:rPr>
            <w:webHidden/>
          </w:rPr>
          <w:tab/>
        </w:r>
        <w:r w:rsidRPr="00017337">
          <w:rPr>
            <w:webHidden/>
          </w:rPr>
          <w:fldChar w:fldCharType="begin"/>
        </w:r>
        <w:r w:rsidRPr="00017337">
          <w:rPr>
            <w:webHidden/>
          </w:rPr>
          <w:instrText xml:space="preserve"> PAGEREF _Toc133316229 \h </w:instrText>
        </w:r>
        <w:r w:rsidRPr="00017337">
          <w:rPr>
            <w:webHidden/>
          </w:rPr>
        </w:r>
        <w:r w:rsidRPr="00017337">
          <w:rPr>
            <w:webHidden/>
          </w:rPr>
          <w:fldChar w:fldCharType="separate"/>
        </w:r>
        <w:r w:rsidR="00CA112B">
          <w:rPr>
            <w:webHidden/>
          </w:rPr>
          <w:t>20</w:t>
        </w:r>
        <w:r w:rsidRPr="00017337">
          <w:rPr>
            <w:webHidden/>
          </w:rPr>
          <w:fldChar w:fldCharType="end"/>
        </w:r>
      </w:hyperlink>
    </w:p>
    <w:p w:rsidRPr="00017337" w:rsidR="00D269A6" w:rsidP="00017337" w:rsidRDefault="00D269A6" w14:paraId="3477BE6B" w14:textId="10F23B7A">
      <w:pPr>
        <w:pStyle w:val="TOC1"/>
        <w:spacing w:line="240" w:lineRule="auto"/>
        <w:rPr>
          <w:rFonts w:asciiTheme="minorHAnsi" w:hAnsiTheme="minorHAnsi" w:eastAsiaTheme="minorEastAsia"/>
          <w:b w:val="0"/>
          <w:bCs w:val="0"/>
          <w:color w:val="auto"/>
          <w:sz w:val="22"/>
          <w:lang w:eastAsia="en-GB"/>
        </w:rPr>
      </w:pPr>
      <w:hyperlink w:history="1" w:anchor="_Toc133316230">
        <w:r w:rsidRPr="00017337">
          <w:rPr>
            <w:rStyle w:val="Hyperlink"/>
          </w:rPr>
          <w:t>Security</w:t>
        </w:r>
        <w:r w:rsidRPr="00017337">
          <w:rPr>
            <w:webHidden/>
          </w:rPr>
          <w:tab/>
        </w:r>
        <w:r w:rsidRPr="00017337">
          <w:rPr>
            <w:webHidden/>
          </w:rPr>
          <w:fldChar w:fldCharType="begin"/>
        </w:r>
        <w:r w:rsidRPr="00017337">
          <w:rPr>
            <w:webHidden/>
          </w:rPr>
          <w:instrText xml:space="preserve"> PAGEREF _Toc133316230 \h </w:instrText>
        </w:r>
        <w:r w:rsidRPr="00017337">
          <w:rPr>
            <w:webHidden/>
          </w:rPr>
        </w:r>
        <w:r w:rsidRPr="00017337">
          <w:rPr>
            <w:webHidden/>
          </w:rPr>
          <w:fldChar w:fldCharType="separate"/>
        </w:r>
        <w:r w:rsidR="00CA112B">
          <w:rPr>
            <w:webHidden/>
          </w:rPr>
          <w:t>21</w:t>
        </w:r>
        <w:r w:rsidRPr="00017337">
          <w:rPr>
            <w:webHidden/>
          </w:rPr>
          <w:fldChar w:fldCharType="end"/>
        </w:r>
      </w:hyperlink>
    </w:p>
    <w:p w:rsidRPr="00017337" w:rsidR="00D269A6" w:rsidP="00017337" w:rsidRDefault="00D269A6" w14:paraId="70D0E530" w14:textId="36C72D48">
      <w:pPr>
        <w:pStyle w:val="TOC1"/>
        <w:spacing w:line="240" w:lineRule="auto"/>
        <w:rPr>
          <w:rFonts w:asciiTheme="minorHAnsi" w:hAnsiTheme="minorHAnsi" w:eastAsiaTheme="minorEastAsia"/>
          <w:b w:val="0"/>
          <w:bCs w:val="0"/>
          <w:color w:val="auto"/>
          <w:sz w:val="22"/>
          <w:lang w:eastAsia="en-GB"/>
        </w:rPr>
      </w:pPr>
      <w:hyperlink w:history="1" w:anchor="_Toc133316231">
        <w:r w:rsidRPr="00017337">
          <w:rPr>
            <w:rStyle w:val="Hyperlink"/>
          </w:rPr>
          <w:t>Internet and Technology use and safety</w:t>
        </w:r>
        <w:r w:rsidRPr="00017337">
          <w:rPr>
            <w:webHidden/>
          </w:rPr>
          <w:tab/>
        </w:r>
        <w:r w:rsidRPr="00017337">
          <w:rPr>
            <w:webHidden/>
          </w:rPr>
          <w:fldChar w:fldCharType="begin"/>
        </w:r>
        <w:r w:rsidRPr="00017337">
          <w:rPr>
            <w:webHidden/>
          </w:rPr>
          <w:instrText xml:space="preserve"> PAGEREF _Toc133316231 \h </w:instrText>
        </w:r>
        <w:r w:rsidRPr="00017337">
          <w:rPr>
            <w:webHidden/>
          </w:rPr>
        </w:r>
        <w:r w:rsidRPr="00017337">
          <w:rPr>
            <w:webHidden/>
          </w:rPr>
          <w:fldChar w:fldCharType="separate"/>
        </w:r>
        <w:r w:rsidR="00CA112B">
          <w:rPr>
            <w:webHidden/>
          </w:rPr>
          <w:t>22</w:t>
        </w:r>
        <w:r w:rsidRPr="00017337">
          <w:rPr>
            <w:webHidden/>
          </w:rPr>
          <w:fldChar w:fldCharType="end"/>
        </w:r>
      </w:hyperlink>
    </w:p>
    <w:p w:rsidRPr="00017337" w:rsidR="00D269A6" w:rsidP="00017337" w:rsidRDefault="00D269A6" w14:paraId="18F5515F" w14:textId="17D885D4">
      <w:pPr>
        <w:pStyle w:val="TOC1"/>
        <w:spacing w:line="240" w:lineRule="auto"/>
        <w:rPr>
          <w:rFonts w:asciiTheme="minorHAnsi" w:hAnsiTheme="minorHAnsi" w:eastAsiaTheme="minorEastAsia"/>
          <w:b w:val="0"/>
          <w:bCs w:val="0"/>
          <w:color w:val="auto"/>
          <w:sz w:val="22"/>
          <w:lang w:eastAsia="en-GB"/>
        </w:rPr>
      </w:pPr>
      <w:hyperlink w:history="1" w:anchor="_Toc133316232">
        <w:r w:rsidRPr="00017337">
          <w:rPr>
            <w:rStyle w:val="Hyperlink"/>
          </w:rPr>
          <w:t>Fire Safety</w:t>
        </w:r>
        <w:r w:rsidRPr="00017337">
          <w:rPr>
            <w:webHidden/>
          </w:rPr>
          <w:tab/>
        </w:r>
        <w:r w:rsidRPr="00017337">
          <w:rPr>
            <w:webHidden/>
          </w:rPr>
          <w:fldChar w:fldCharType="begin"/>
        </w:r>
        <w:r w:rsidRPr="00017337">
          <w:rPr>
            <w:webHidden/>
          </w:rPr>
          <w:instrText xml:space="preserve"> PAGEREF _Toc133316232 \h </w:instrText>
        </w:r>
        <w:r w:rsidRPr="00017337">
          <w:rPr>
            <w:webHidden/>
          </w:rPr>
        </w:r>
        <w:r w:rsidRPr="00017337">
          <w:rPr>
            <w:webHidden/>
          </w:rPr>
          <w:fldChar w:fldCharType="separate"/>
        </w:r>
        <w:r w:rsidR="00CA112B">
          <w:rPr>
            <w:webHidden/>
          </w:rPr>
          <w:t>23</w:t>
        </w:r>
        <w:r w:rsidRPr="00017337">
          <w:rPr>
            <w:webHidden/>
          </w:rPr>
          <w:fldChar w:fldCharType="end"/>
        </w:r>
      </w:hyperlink>
    </w:p>
    <w:p w:rsidRPr="00017337" w:rsidR="00D269A6" w:rsidP="00017337" w:rsidRDefault="00D269A6" w14:paraId="163F6D2D" w14:textId="62097B4A">
      <w:pPr>
        <w:pStyle w:val="TOC1"/>
        <w:spacing w:line="240" w:lineRule="auto"/>
        <w:rPr>
          <w:rFonts w:asciiTheme="minorHAnsi" w:hAnsiTheme="minorHAnsi" w:eastAsiaTheme="minorEastAsia"/>
          <w:b w:val="0"/>
          <w:bCs w:val="0"/>
          <w:color w:val="auto"/>
          <w:sz w:val="22"/>
          <w:lang w:eastAsia="en-GB"/>
        </w:rPr>
      </w:pPr>
      <w:hyperlink w:history="1" w:anchor="_Toc133316233">
        <w:r w:rsidRPr="00017337">
          <w:rPr>
            <w:rStyle w:val="Hyperlink"/>
          </w:rPr>
          <w:t>Discipline</w:t>
        </w:r>
        <w:r w:rsidRPr="00017337">
          <w:rPr>
            <w:webHidden/>
          </w:rPr>
          <w:tab/>
        </w:r>
        <w:r w:rsidRPr="00017337">
          <w:rPr>
            <w:webHidden/>
          </w:rPr>
          <w:fldChar w:fldCharType="begin"/>
        </w:r>
        <w:r w:rsidRPr="00017337">
          <w:rPr>
            <w:webHidden/>
          </w:rPr>
          <w:instrText xml:space="preserve"> PAGEREF _Toc133316233 \h </w:instrText>
        </w:r>
        <w:r w:rsidRPr="00017337">
          <w:rPr>
            <w:webHidden/>
          </w:rPr>
        </w:r>
        <w:r w:rsidRPr="00017337">
          <w:rPr>
            <w:webHidden/>
          </w:rPr>
          <w:fldChar w:fldCharType="separate"/>
        </w:r>
        <w:r w:rsidR="00CA112B">
          <w:rPr>
            <w:webHidden/>
          </w:rPr>
          <w:t>24</w:t>
        </w:r>
        <w:r w:rsidRPr="00017337">
          <w:rPr>
            <w:webHidden/>
          </w:rPr>
          <w:fldChar w:fldCharType="end"/>
        </w:r>
      </w:hyperlink>
    </w:p>
    <w:p w:rsidRPr="00017337" w:rsidR="00D269A6" w:rsidP="00017337" w:rsidRDefault="00D269A6" w14:paraId="1A4C0BA6" w14:textId="40C0B69A">
      <w:pPr>
        <w:pStyle w:val="TOC2"/>
        <w:tabs>
          <w:tab w:val="right" w:leader="dot" w:pos="9016"/>
        </w:tabs>
        <w:spacing w:line="240" w:lineRule="auto"/>
        <w:rPr>
          <w:rFonts w:asciiTheme="minorHAnsi" w:hAnsiTheme="minorHAnsi" w:eastAsiaTheme="minorEastAsia"/>
          <w:noProof/>
          <w:color w:val="auto"/>
          <w:sz w:val="22"/>
          <w:lang w:eastAsia="en-GB"/>
        </w:rPr>
      </w:pPr>
      <w:hyperlink w:history="1" w:anchor="_Toc133316234">
        <w:r w:rsidRPr="00017337">
          <w:rPr>
            <w:rStyle w:val="Hyperlink"/>
            <w:noProof/>
          </w:rPr>
          <w:t>Policy on Student Behaviour</w:t>
        </w:r>
        <w:r w:rsidRPr="00017337">
          <w:rPr>
            <w:noProof/>
            <w:webHidden/>
          </w:rPr>
          <w:tab/>
        </w:r>
        <w:r w:rsidRPr="00017337">
          <w:rPr>
            <w:noProof/>
            <w:webHidden/>
          </w:rPr>
          <w:fldChar w:fldCharType="begin"/>
        </w:r>
        <w:r w:rsidRPr="00017337">
          <w:rPr>
            <w:noProof/>
            <w:webHidden/>
          </w:rPr>
          <w:instrText xml:space="preserve"> PAGEREF _Toc133316234 \h </w:instrText>
        </w:r>
        <w:r w:rsidRPr="00017337">
          <w:rPr>
            <w:noProof/>
            <w:webHidden/>
          </w:rPr>
        </w:r>
        <w:r w:rsidRPr="00017337">
          <w:rPr>
            <w:noProof/>
            <w:webHidden/>
          </w:rPr>
          <w:fldChar w:fldCharType="separate"/>
        </w:r>
        <w:r w:rsidR="00CA112B">
          <w:rPr>
            <w:noProof/>
            <w:webHidden/>
          </w:rPr>
          <w:t>24</w:t>
        </w:r>
        <w:r w:rsidRPr="00017337">
          <w:rPr>
            <w:noProof/>
            <w:webHidden/>
          </w:rPr>
          <w:fldChar w:fldCharType="end"/>
        </w:r>
      </w:hyperlink>
    </w:p>
    <w:p w:rsidRPr="00017337" w:rsidR="00D269A6" w:rsidP="00017337" w:rsidRDefault="00D269A6" w14:paraId="7267B0E6" w14:textId="321346B6">
      <w:pPr>
        <w:pStyle w:val="TOC2"/>
        <w:tabs>
          <w:tab w:val="right" w:leader="dot" w:pos="9016"/>
        </w:tabs>
        <w:spacing w:line="240" w:lineRule="auto"/>
        <w:rPr>
          <w:rFonts w:asciiTheme="minorHAnsi" w:hAnsiTheme="minorHAnsi" w:eastAsiaTheme="minorEastAsia"/>
          <w:noProof/>
          <w:color w:val="auto"/>
          <w:sz w:val="22"/>
          <w:lang w:eastAsia="en-GB"/>
        </w:rPr>
      </w:pPr>
      <w:hyperlink w:history="1" w:anchor="_Toc133316235">
        <w:r w:rsidRPr="00017337">
          <w:rPr>
            <w:rStyle w:val="Hyperlink"/>
            <w:noProof/>
          </w:rPr>
          <w:t>Drugs and alcohol</w:t>
        </w:r>
        <w:r w:rsidRPr="00017337">
          <w:rPr>
            <w:noProof/>
            <w:webHidden/>
          </w:rPr>
          <w:tab/>
        </w:r>
        <w:r w:rsidRPr="00017337">
          <w:rPr>
            <w:noProof/>
            <w:webHidden/>
          </w:rPr>
          <w:fldChar w:fldCharType="begin"/>
        </w:r>
        <w:r w:rsidRPr="00017337">
          <w:rPr>
            <w:noProof/>
            <w:webHidden/>
          </w:rPr>
          <w:instrText xml:space="preserve"> PAGEREF _Toc133316235 \h </w:instrText>
        </w:r>
        <w:r w:rsidRPr="00017337">
          <w:rPr>
            <w:noProof/>
            <w:webHidden/>
          </w:rPr>
        </w:r>
        <w:r w:rsidRPr="00017337">
          <w:rPr>
            <w:noProof/>
            <w:webHidden/>
          </w:rPr>
          <w:fldChar w:fldCharType="separate"/>
        </w:r>
        <w:r w:rsidR="00CA112B">
          <w:rPr>
            <w:noProof/>
            <w:webHidden/>
          </w:rPr>
          <w:t>25</w:t>
        </w:r>
        <w:r w:rsidRPr="00017337">
          <w:rPr>
            <w:noProof/>
            <w:webHidden/>
          </w:rPr>
          <w:fldChar w:fldCharType="end"/>
        </w:r>
      </w:hyperlink>
    </w:p>
    <w:p w:rsidRPr="00017337" w:rsidR="00D269A6" w:rsidP="00017337" w:rsidRDefault="00D269A6" w14:paraId="0EFA6058" w14:textId="33CFBA6F">
      <w:pPr>
        <w:pStyle w:val="TOC2"/>
        <w:tabs>
          <w:tab w:val="right" w:leader="dot" w:pos="9016"/>
        </w:tabs>
        <w:spacing w:line="240" w:lineRule="auto"/>
        <w:rPr>
          <w:rFonts w:asciiTheme="minorHAnsi" w:hAnsiTheme="minorHAnsi" w:eastAsiaTheme="minorEastAsia"/>
          <w:noProof/>
          <w:color w:val="auto"/>
          <w:sz w:val="22"/>
          <w:lang w:eastAsia="en-GB"/>
        </w:rPr>
      </w:pPr>
      <w:hyperlink w:history="1" w:anchor="_Toc133316236">
        <w:r w:rsidRPr="00017337">
          <w:rPr>
            <w:rStyle w:val="Hyperlink"/>
            <w:noProof/>
          </w:rPr>
          <w:t>Damages</w:t>
        </w:r>
        <w:r w:rsidRPr="00017337">
          <w:rPr>
            <w:noProof/>
            <w:webHidden/>
          </w:rPr>
          <w:tab/>
        </w:r>
        <w:r w:rsidRPr="00017337">
          <w:rPr>
            <w:noProof/>
            <w:webHidden/>
          </w:rPr>
          <w:fldChar w:fldCharType="begin"/>
        </w:r>
        <w:r w:rsidRPr="00017337">
          <w:rPr>
            <w:noProof/>
            <w:webHidden/>
          </w:rPr>
          <w:instrText xml:space="preserve"> PAGEREF _Toc133316236 \h </w:instrText>
        </w:r>
        <w:r w:rsidRPr="00017337">
          <w:rPr>
            <w:noProof/>
            <w:webHidden/>
          </w:rPr>
        </w:r>
        <w:r w:rsidRPr="00017337">
          <w:rPr>
            <w:noProof/>
            <w:webHidden/>
          </w:rPr>
          <w:fldChar w:fldCharType="separate"/>
        </w:r>
        <w:r w:rsidR="00CA112B">
          <w:rPr>
            <w:noProof/>
            <w:webHidden/>
          </w:rPr>
          <w:t>26</w:t>
        </w:r>
        <w:r w:rsidRPr="00017337">
          <w:rPr>
            <w:noProof/>
            <w:webHidden/>
          </w:rPr>
          <w:fldChar w:fldCharType="end"/>
        </w:r>
      </w:hyperlink>
    </w:p>
    <w:p w:rsidRPr="00017337" w:rsidR="00D269A6" w:rsidP="00017337" w:rsidRDefault="00D269A6" w14:paraId="364EBBF4" w14:textId="2573F4BE">
      <w:pPr>
        <w:pStyle w:val="TOC1"/>
        <w:spacing w:line="240" w:lineRule="auto"/>
        <w:rPr>
          <w:rFonts w:asciiTheme="minorHAnsi" w:hAnsiTheme="minorHAnsi" w:eastAsiaTheme="minorEastAsia"/>
          <w:b w:val="0"/>
          <w:bCs w:val="0"/>
          <w:color w:val="auto"/>
          <w:sz w:val="22"/>
          <w:lang w:eastAsia="en-GB"/>
        </w:rPr>
      </w:pPr>
      <w:hyperlink w:history="1" w:anchor="_Toc133316237">
        <w:r w:rsidRPr="00017337">
          <w:rPr>
            <w:rStyle w:val="Hyperlink"/>
          </w:rPr>
          <w:t>Problems</w:t>
        </w:r>
        <w:r w:rsidRPr="00017337">
          <w:rPr>
            <w:webHidden/>
          </w:rPr>
          <w:tab/>
        </w:r>
        <w:r w:rsidRPr="00017337">
          <w:rPr>
            <w:webHidden/>
          </w:rPr>
          <w:fldChar w:fldCharType="begin"/>
        </w:r>
        <w:r w:rsidRPr="00017337">
          <w:rPr>
            <w:webHidden/>
          </w:rPr>
          <w:instrText xml:space="preserve"> PAGEREF _Toc133316237 \h </w:instrText>
        </w:r>
        <w:r w:rsidRPr="00017337">
          <w:rPr>
            <w:webHidden/>
          </w:rPr>
        </w:r>
        <w:r w:rsidRPr="00017337">
          <w:rPr>
            <w:webHidden/>
          </w:rPr>
          <w:fldChar w:fldCharType="separate"/>
        </w:r>
        <w:r w:rsidR="00CA112B">
          <w:rPr>
            <w:webHidden/>
          </w:rPr>
          <w:t>27</w:t>
        </w:r>
        <w:r w:rsidRPr="00017337">
          <w:rPr>
            <w:webHidden/>
          </w:rPr>
          <w:fldChar w:fldCharType="end"/>
        </w:r>
      </w:hyperlink>
    </w:p>
    <w:p w:rsidRPr="00017337" w:rsidR="00D269A6" w:rsidP="00017337" w:rsidRDefault="00D269A6" w14:paraId="058D4B06" w14:textId="279FEF95">
      <w:pPr>
        <w:pStyle w:val="TOC1"/>
        <w:spacing w:line="240" w:lineRule="auto"/>
        <w:rPr>
          <w:rFonts w:asciiTheme="minorHAnsi" w:hAnsiTheme="minorHAnsi" w:eastAsiaTheme="minorEastAsia"/>
          <w:b w:val="0"/>
          <w:bCs w:val="0"/>
          <w:color w:val="auto"/>
          <w:sz w:val="22"/>
          <w:lang w:eastAsia="en-GB"/>
        </w:rPr>
      </w:pPr>
      <w:hyperlink w:history="1" w:anchor="_Toc133316238">
        <w:r w:rsidRPr="00017337">
          <w:rPr>
            <w:rStyle w:val="Hyperlink"/>
          </w:rPr>
          <w:t>Feedback and complaints</w:t>
        </w:r>
        <w:r w:rsidRPr="00017337">
          <w:rPr>
            <w:webHidden/>
          </w:rPr>
          <w:tab/>
        </w:r>
        <w:r w:rsidRPr="00017337">
          <w:rPr>
            <w:webHidden/>
          </w:rPr>
          <w:fldChar w:fldCharType="begin"/>
        </w:r>
        <w:r w:rsidRPr="00017337">
          <w:rPr>
            <w:webHidden/>
          </w:rPr>
          <w:instrText xml:space="preserve"> PAGEREF _Toc133316238 \h </w:instrText>
        </w:r>
        <w:r w:rsidRPr="00017337">
          <w:rPr>
            <w:webHidden/>
          </w:rPr>
        </w:r>
        <w:r w:rsidRPr="00017337">
          <w:rPr>
            <w:webHidden/>
          </w:rPr>
          <w:fldChar w:fldCharType="separate"/>
        </w:r>
        <w:r w:rsidR="00CA112B">
          <w:rPr>
            <w:webHidden/>
          </w:rPr>
          <w:t>27</w:t>
        </w:r>
        <w:r w:rsidRPr="00017337">
          <w:rPr>
            <w:webHidden/>
          </w:rPr>
          <w:fldChar w:fldCharType="end"/>
        </w:r>
      </w:hyperlink>
    </w:p>
    <w:p w:rsidRPr="00017337" w:rsidR="00D269A6" w:rsidP="00017337" w:rsidRDefault="00D269A6" w14:paraId="1883CE51" w14:textId="303A00F1">
      <w:pPr>
        <w:pStyle w:val="TOC1"/>
        <w:spacing w:line="240" w:lineRule="auto"/>
        <w:rPr>
          <w:rFonts w:asciiTheme="minorHAnsi" w:hAnsiTheme="minorHAnsi" w:eastAsiaTheme="minorEastAsia"/>
          <w:b w:val="0"/>
          <w:bCs w:val="0"/>
          <w:color w:val="auto"/>
          <w:sz w:val="22"/>
          <w:lang w:eastAsia="en-GB"/>
        </w:rPr>
      </w:pPr>
      <w:hyperlink w:history="1" w:anchor="_Toc133316239">
        <w:r w:rsidRPr="00017337">
          <w:rPr>
            <w:rStyle w:val="Hyperlink"/>
          </w:rPr>
          <w:t>Frequently Asked Questions</w:t>
        </w:r>
        <w:r w:rsidRPr="00017337">
          <w:rPr>
            <w:webHidden/>
          </w:rPr>
          <w:tab/>
        </w:r>
        <w:r w:rsidRPr="00017337">
          <w:rPr>
            <w:webHidden/>
          </w:rPr>
          <w:fldChar w:fldCharType="begin"/>
        </w:r>
        <w:r w:rsidRPr="00017337">
          <w:rPr>
            <w:webHidden/>
          </w:rPr>
          <w:instrText xml:space="preserve"> PAGEREF _Toc133316239 \h </w:instrText>
        </w:r>
        <w:r w:rsidRPr="00017337">
          <w:rPr>
            <w:webHidden/>
          </w:rPr>
        </w:r>
        <w:r w:rsidRPr="00017337">
          <w:rPr>
            <w:webHidden/>
          </w:rPr>
          <w:fldChar w:fldCharType="separate"/>
        </w:r>
        <w:r w:rsidR="00CA112B">
          <w:rPr>
            <w:webHidden/>
          </w:rPr>
          <w:t>28</w:t>
        </w:r>
        <w:r w:rsidRPr="00017337">
          <w:rPr>
            <w:webHidden/>
          </w:rPr>
          <w:fldChar w:fldCharType="end"/>
        </w:r>
      </w:hyperlink>
    </w:p>
    <w:p w:rsidR="00B9149F" w:rsidP="00B9149F" w:rsidRDefault="00E035A7" w14:paraId="5B55EE3E" w14:textId="138EC88E">
      <w:pPr>
        <w:pStyle w:val="Title"/>
      </w:pPr>
      <w:r w:rsidRPr="00656DF2">
        <w:fldChar w:fldCharType="end"/>
      </w:r>
      <w:r w:rsidR="000E57C3">
        <w:br w:type="page"/>
      </w:r>
      <w:bookmarkStart w:name="_Toc133316206" w:id="7"/>
      <w:r w:rsidR="00B9149F">
        <w:t>Introduction</w:t>
      </w:r>
      <w:bookmarkEnd w:id="7"/>
    </w:p>
    <w:p w:rsidR="00B9149F" w:rsidP="00B9149F" w:rsidRDefault="00B9149F" w14:paraId="0AA19E30" w14:textId="77777777">
      <w:pPr>
        <w:spacing w:after="200"/>
      </w:pPr>
    </w:p>
    <w:p w:rsidR="00B9149F" w:rsidP="00B9149F" w:rsidRDefault="00B9149F" w14:paraId="72178150" w14:textId="60095C25">
      <w:pPr>
        <w:spacing w:after="200"/>
      </w:pPr>
      <w:r>
        <w:t>Thank you for choosing UK Language Courses for your group this year. We look forward to welcoming you and your students to our centre. We recognise the contribution a Group Leader can make to the success of a centre and consider the Group Leader to be an important link and support between us and the student.</w:t>
      </w:r>
    </w:p>
    <w:p w:rsidR="00B9149F" w:rsidP="00B9149F" w:rsidRDefault="00B9149F" w14:paraId="5789A784" w14:textId="4BD2EF00">
      <w:pPr>
        <w:spacing w:after="200"/>
      </w:pPr>
      <w:r>
        <w:t>With your help, we aim to make our programmes enjoyable, safe and educational for both you and your students.</w:t>
      </w:r>
    </w:p>
    <w:p w:rsidR="00B9149F" w:rsidP="00B9149F" w:rsidRDefault="00B9149F" w14:paraId="56EC5D33" w14:textId="77777777">
      <w:pPr>
        <w:spacing w:after="200"/>
      </w:pPr>
      <w:r>
        <w:t>This guide is for your information: to clarify the role and responsibilities of a Group Leader and to answer any queries you may have. If at any time you require any further information, please ask us or contact your agent; we will be happy to help you.</w:t>
      </w:r>
    </w:p>
    <w:p w:rsidR="00B9149F" w:rsidP="00B9149F" w:rsidRDefault="00B9149F" w14:paraId="44C05D18" w14:textId="77777777">
      <w:pPr>
        <w:spacing w:after="200"/>
      </w:pPr>
    </w:p>
    <w:p w:rsidR="00B9149F" w:rsidP="00B9149F" w:rsidRDefault="00B9149F" w14:paraId="22C04D51" w14:textId="77777777">
      <w:pPr>
        <w:spacing w:after="200"/>
      </w:pPr>
    </w:p>
    <w:p w:rsidR="00B9149F" w:rsidP="00661B5E" w:rsidRDefault="00B9149F" w14:paraId="4662EFF9" w14:textId="7A5DC0AA">
      <w:pPr>
        <w:pStyle w:val="Title"/>
      </w:pPr>
      <w:bookmarkStart w:name="_Toc133316207" w:id="8"/>
      <w:r>
        <w:t>About UKLC</w:t>
      </w:r>
      <w:bookmarkEnd w:id="8"/>
    </w:p>
    <w:p w:rsidR="00661B5E" w:rsidP="00B9149F" w:rsidRDefault="00661B5E" w14:paraId="354FE8A4" w14:textId="77777777">
      <w:pPr>
        <w:spacing w:after="200"/>
      </w:pPr>
    </w:p>
    <w:p w:rsidR="00B9149F" w:rsidP="00B9149F" w:rsidRDefault="00B9149F" w14:paraId="0AF95D74" w14:textId="35603BBC">
      <w:pPr>
        <w:spacing w:after="200"/>
      </w:pPr>
      <w:r>
        <w:t>You will receive a copy of this handbook from</w:t>
      </w:r>
      <w:r w:rsidR="00EA3749">
        <w:t xml:space="preserve"> Educational</w:t>
      </w:r>
      <w:r>
        <w:t xml:space="preserve"> </w:t>
      </w:r>
      <w:r w:rsidR="00EA3749">
        <w:t>T</w:t>
      </w:r>
      <w:r w:rsidR="00650DA8">
        <w:t xml:space="preserve">ravel </w:t>
      </w:r>
      <w:r w:rsidR="001C0E7C">
        <w:t>Operator (ETO)</w:t>
      </w:r>
      <w:r w:rsidR="00650DA8">
        <w:t xml:space="preserve"> </w:t>
      </w:r>
      <w:r>
        <w:t xml:space="preserve">and then again from our </w:t>
      </w:r>
      <w:r w:rsidR="00D94004">
        <w:t xml:space="preserve">team </w:t>
      </w:r>
      <w:r>
        <w:t xml:space="preserve">when you arrive in the UK. Our Head Office team work closely with you and </w:t>
      </w:r>
      <w:r w:rsidR="001C0E7C">
        <w:t>your ETO</w:t>
      </w:r>
      <w:r w:rsidR="00650DA8">
        <w:t xml:space="preserve"> </w:t>
      </w:r>
      <w:r>
        <w:t>to ensure that you are fully informed about your stay with UKLC and that everything will be ready to meet your expectations once you arrive.</w:t>
      </w:r>
    </w:p>
    <w:p w:rsidR="00B9149F" w:rsidP="00B9149F" w:rsidRDefault="00B9149F" w14:paraId="1B82D9E6" w14:textId="77777777">
      <w:pPr>
        <w:spacing w:after="200"/>
      </w:pPr>
      <w:r w:rsidRPr="00661B5E">
        <w:rPr>
          <w:b/>
          <w:bCs/>
        </w:rPr>
        <w:t>HEAD OFFICE:</w:t>
      </w:r>
      <w:r>
        <w:t xml:space="preserve"> At our Head Office in </w:t>
      </w:r>
      <w:proofErr w:type="gramStart"/>
      <w:r>
        <w:t>Chester</w:t>
      </w:r>
      <w:proofErr w:type="gramEnd"/>
      <w:r>
        <w:t xml:space="preserve"> we have a year-round team working hard to plan and organise your stay.</w:t>
      </w:r>
    </w:p>
    <w:p w:rsidR="00B9149F" w:rsidP="00B9149F" w:rsidRDefault="00B9149F" w14:paraId="05EE0D39" w14:textId="77777777">
      <w:pPr>
        <w:spacing w:after="200"/>
      </w:pPr>
    </w:p>
    <w:p w:rsidRPr="00661B5E" w:rsidR="00B9149F" w:rsidP="00B9149F" w:rsidRDefault="00B9149F" w14:paraId="321947EA" w14:textId="15CF7731">
      <w:pPr>
        <w:spacing w:after="200"/>
        <w:rPr>
          <w:b/>
          <w:bCs/>
        </w:rPr>
      </w:pPr>
      <w:r w:rsidRPr="00661B5E">
        <w:rPr>
          <w:b/>
          <w:bCs/>
        </w:rPr>
        <w:t>Head Office number:</w:t>
      </w:r>
      <w:r w:rsidRPr="00661B5E">
        <w:rPr>
          <w:b/>
          <w:bCs/>
        </w:rPr>
        <w:tab/>
      </w:r>
      <w:r w:rsidR="00661B5E">
        <w:rPr>
          <w:b/>
          <w:bCs/>
        </w:rPr>
        <w:tab/>
      </w:r>
      <w:r w:rsidR="00661B5E">
        <w:rPr>
          <w:b/>
          <w:bCs/>
        </w:rPr>
        <w:tab/>
      </w:r>
      <w:r w:rsidR="00661B5E">
        <w:rPr>
          <w:b/>
          <w:bCs/>
        </w:rPr>
        <w:tab/>
      </w:r>
      <w:r w:rsidR="00661B5E">
        <w:rPr>
          <w:b/>
          <w:bCs/>
        </w:rPr>
        <w:tab/>
      </w:r>
      <w:r w:rsidRPr="00661B5E">
        <w:rPr>
          <w:b/>
          <w:bCs/>
        </w:rPr>
        <w:t>00 44 1244 577 995</w:t>
      </w:r>
    </w:p>
    <w:p w:rsidRPr="00661B5E" w:rsidR="00B9149F" w:rsidP="00B9149F" w:rsidRDefault="00B9149F" w14:paraId="7675DBF1" w14:textId="02D6E005">
      <w:pPr>
        <w:spacing w:after="200"/>
        <w:rPr>
          <w:b/>
          <w:bCs/>
        </w:rPr>
      </w:pPr>
      <w:r w:rsidRPr="00661B5E">
        <w:rPr>
          <w:b/>
          <w:bCs/>
        </w:rPr>
        <w:t>UKLC Emergency Number (available 24 hours a day):</w:t>
      </w:r>
      <w:r w:rsidR="00661B5E">
        <w:rPr>
          <w:b/>
          <w:bCs/>
        </w:rPr>
        <w:tab/>
      </w:r>
      <w:r w:rsidRPr="00661B5E">
        <w:rPr>
          <w:b/>
          <w:bCs/>
        </w:rPr>
        <w:t>00 44 1244 567695</w:t>
      </w:r>
    </w:p>
    <w:p w:rsidR="00B9149F" w:rsidP="00B9149F" w:rsidRDefault="00B9149F" w14:paraId="2283A437" w14:textId="77777777">
      <w:pPr>
        <w:spacing w:after="200"/>
      </w:pPr>
    </w:p>
    <w:p w:rsidR="00661B5E" w:rsidP="00661B5E" w:rsidRDefault="00661B5E" w14:paraId="5DAE17B5" w14:textId="77777777">
      <w:pPr>
        <w:pStyle w:val="Heading2"/>
      </w:pPr>
    </w:p>
    <w:p w:rsidR="00661B5E" w:rsidRDefault="00661B5E" w14:paraId="27948283" w14:textId="6AFED994">
      <w:pPr>
        <w:spacing w:after="200"/>
        <w:rPr>
          <w:rFonts w:eastAsiaTheme="majorEastAsia" w:cstheme="majorBidi"/>
          <w:sz w:val="26"/>
          <w:szCs w:val="26"/>
        </w:rPr>
      </w:pPr>
      <w:r>
        <w:br w:type="page"/>
      </w:r>
    </w:p>
    <w:p w:rsidR="00B9149F" w:rsidP="00661B5E" w:rsidRDefault="00D269A6" w14:paraId="2F3F889B" w14:textId="1EFD1222">
      <w:pPr>
        <w:pStyle w:val="Title"/>
      </w:pPr>
      <w:bookmarkStart w:name="_Toc133316208" w:id="9"/>
      <w:r>
        <w:t>Your Centre</w:t>
      </w:r>
      <w:bookmarkEnd w:id="9"/>
    </w:p>
    <w:p w:rsidR="00B9149F" w:rsidP="00B9149F" w:rsidRDefault="00B9149F" w14:paraId="336865BF" w14:textId="77777777">
      <w:pPr>
        <w:spacing w:after="200"/>
      </w:pPr>
    </w:p>
    <w:p w:rsidR="00B9149F" w:rsidP="00B9149F" w:rsidRDefault="00B9149F" w14:paraId="68A26766" w14:textId="5252A059">
      <w:pPr>
        <w:spacing w:after="200"/>
      </w:pPr>
      <w:r>
        <w:t xml:space="preserve">When you arrive at your centre you will meet the management team. There will be </w:t>
      </w:r>
      <w:proofErr w:type="gramStart"/>
      <w:r>
        <w:t>a</w:t>
      </w:r>
      <w:r w:rsidR="00240758">
        <w:t xml:space="preserve"> number of</w:t>
      </w:r>
      <w:proofErr w:type="gramEnd"/>
      <w:r w:rsidR="00240758">
        <w:t xml:space="preserve"> manageria</w:t>
      </w:r>
      <w:r w:rsidR="00FC697A">
        <w:t>l positions based on the size of the centre. These include</w:t>
      </w:r>
      <w:r>
        <w:t>:</w:t>
      </w:r>
    </w:p>
    <w:p w:rsidR="00B9149F" w:rsidP="00B9149F" w:rsidRDefault="00B9149F" w14:paraId="0C796865" w14:textId="6E74B21A">
      <w:pPr>
        <w:pStyle w:val="ListParagraph"/>
        <w:numPr>
          <w:ilvl w:val="0"/>
          <w:numId w:val="11"/>
        </w:numPr>
        <w:spacing w:after="200"/>
      </w:pPr>
      <w:r>
        <w:t>Centre Manager: They have overall responsibility for running the centre, managing the programme day to day and dealing with any issues you may have. They have a duty phone that is answered 24 hours a day.</w:t>
      </w:r>
      <w:r w:rsidR="00661B5E">
        <w:br/>
      </w:r>
    </w:p>
    <w:p w:rsidR="00B9149F" w:rsidP="00B9149F" w:rsidRDefault="00B9149F" w14:paraId="1C6799C7" w14:textId="494F2F90">
      <w:pPr>
        <w:pStyle w:val="ListParagraph"/>
        <w:numPr>
          <w:ilvl w:val="0"/>
          <w:numId w:val="11"/>
        </w:numPr>
        <w:spacing w:after="200"/>
      </w:pPr>
      <w:r>
        <w:t>Course Director: They will oversee the testing and placement of your students into classes and ensure that their lessons are engaging and interesting.</w:t>
      </w:r>
      <w:r w:rsidR="00661B5E">
        <w:br/>
      </w:r>
    </w:p>
    <w:p w:rsidR="00B9149F" w:rsidP="00B9149F" w:rsidRDefault="00B9149F" w14:paraId="3A3682C6" w14:textId="5F6186BA">
      <w:pPr>
        <w:pStyle w:val="ListParagraph"/>
        <w:numPr>
          <w:ilvl w:val="0"/>
          <w:numId w:val="11"/>
        </w:numPr>
        <w:spacing w:after="200"/>
      </w:pPr>
      <w:r>
        <w:t>Excursions and Activity Manager: They organise all the excursions and the sports, activity and evening programme for your students.</w:t>
      </w:r>
      <w:r w:rsidR="00661B5E">
        <w:br/>
      </w:r>
    </w:p>
    <w:p w:rsidR="00B9149F" w:rsidP="00B9149F" w:rsidRDefault="00B9149F" w14:paraId="37ED5396" w14:textId="65CFAEB3">
      <w:pPr>
        <w:pStyle w:val="ListParagraph"/>
        <w:numPr>
          <w:ilvl w:val="0"/>
          <w:numId w:val="11"/>
        </w:numPr>
        <w:spacing w:after="200"/>
      </w:pPr>
      <w:r>
        <w:t>Safeguarding and Welfare Co-ordinator (SWC): They will be specifically supporting you in ensuring the wellbeing and welfare of your students during their stay at the centre.</w:t>
      </w:r>
      <w:r w:rsidR="00661B5E">
        <w:br/>
      </w:r>
    </w:p>
    <w:p w:rsidR="00B9149F" w:rsidP="00B9149F" w:rsidRDefault="00B9149F" w14:paraId="42437AB5" w14:textId="6FB0838C">
      <w:pPr>
        <w:pStyle w:val="ListParagraph"/>
        <w:numPr>
          <w:ilvl w:val="0"/>
          <w:numId w:val="11"/>
        </w:numPr>
        <w:spacing w:after="200"/>
      </w:pPr>
      <w:r>
        <w:t>Sports Co-Ordinator: They assist the Excursions and Activity Manager in organising the sports and activities sessions.</w:t>
      </w:r>
      <w:r w:rsidR="00661B5E">
        <w:br/>
      </w:r>
    </w:p>
    <w:p w:rsidR="00B9149F" w:rsidP="00B9149F" w:rsidRDefault="00B9149F" w14:paraId="4383F0B9" w14:textId="161C3676">
      <w:pPr>
        <w:pStyle w:val="ListParagraph"/>
        <w:numPr>
          <w:ilvl w:val="0"/>
          <w:numId w:val="11"/>
        </w:numPr>
        <w:spacing w:after="200"/>
      </w:pPr>
      <w:r>
        <w:t>Teaching team: They will deliver the classes and be involved in supervising activities and accompanying you on excursions.</w:t>
      </w:r>
      <w:r w:rsidR="00661B5E">
        <w:br/>
      </w:r>
    </w:p>
    <w:p w:rsidR="00B9149F" w:rsidP="00B9149F" w:rsidRDefault="00B9149F" w14:paraId="772C4EA2" w14:textId="218D243B">
      <w:pPr>
        <w:pStyle w:val="ListParagraph"/>
        <w:numPr>
          <w:ilvl w:val="0"/>
          <w:numId w:val="11"/>
        </w:numPr>
        <w:spacing w:after="200"/>
      </w:pPr>
      <w:r>
        <w:t>Sports and Activity team: They will deliver sports coaching, supervise activities and accompany you and your students on excursions.</w:t>
      </w:r>
      <w:r w:rsidR="00661B5E">
        <w:br/>
      </w:r>
    </w:p>
    <w:p w:rsidR="00B9149F" w:rsidP="00661B5E" w:rsidRDefault="00B9149F" w14:paraId="79D1A6F1" w14:textId="77777777">
      <w:pPr>
        <w:pStyle w:val="ListParagraph"/>
        <w:numPr>
          <w:ilvl w:val="0"/>
          <w:numId w:val="11"/>
        </w:numPr>
        <w:spacing w:after="200"/>
      </w:pPr>
      <w:r>
        <w:t>Homestay Co-Ordinator, where applicable (HSC): They will place students in their pre-allocated families, communicating new information to the students, Group Leaders and Hosts regarding the programme and ensuring students arrive for scheduled classes / activities.</w:t>
      </w:r>
    </w:p>
    <w:p w:rsidR="00096C8C" w:rsidP="00096C8C" w:rsidRDefault="00096C8C" w14:paraId="788FD7EB" w14:textId="77777777">
      <w:pPr>
        <w:pStyle w:val="ListParagraph"/>
        <w:spacing w:after="200"/>
      </w:pPr>
    </w:p>
    <w:p w:rsidR="005B5367" w:rsidP="00661B5E" w:rsidRDefault="00096C8C" w14:paraId="3E45156A" w14:textId="39034B5F">
      <w:pPr>
        <w:pStyle w:val="ListParagraph"/>
        <w:numPr>
          <w:ilvl w:val="0"/>
          <w:numId w:val="11"/>
        </w:numPr>
        <w:spacing w:after="200"/>
      </w:pPr>
      <w:r>
        <w:t>House Parent, where applicable</w:t>
      </w:r>
      <w:r w:rsidR="0060227A">
        <w:t xml:space="preserve">: They will </w:t>
      </w:r>
      <w:r w:rsidR="00F41118">
        <w:t>support students and group leaders in the boarding houses.</w:t>
      </w:r>
    </w:p>
    <w:p w:rsidR="00B9149F" w:rsidP="00B9149F" w:rsidRDefault="00B9149F" w14:paraId="3624E17A" w14:textId="4F11C0F5">
      <w:pPr>
        <w:spacing w:after="200"/>
      </w:pPr>
      <w:r>
        <w:t xml:space="preserve">The success of a centre requires UKLC </w:t>
      </w:r>
      <w:r w:rsidR="00D94004">
        <w:t>team members</w:t>
      </w:r>
      <w:r>
        <w:t xml:space="preserve"> and Group Leaders to work together to ensure that the students’ stay is an</w:t>
      </w:r>
      <w:r w:rsidR="00661B5E">
        <w:t xml:space="preserve"> </w:t>
      </w:r>
      <w:r>
        <w:t>enjoyable, safe, educational and memorable one.</w:t>
      </w:r>
    </w:p>
    <w:p w:rsidR="00B9149F" w:rsidP="00B9149F" w:rsidRDefault="00B9149F" w14:paraId="3FEACFCD" w14:textId="77777777">
      <w:pPr>
        <w:spacing w:after="200"/>
      </w:pPr>
    </w:p>
    <w:p w:rsidR="00B9149F" w:rsidP="00B9149F" w:rsidRDefault="00B9149F" w14:paraId="2E32B414" w14:textId="68CEE501">
      <w:pPr>
        <w:spacing w:after="200"/>
      </w:pPr>
      <w:r>
        <w:t xml:space="preserve">You will have regular meetings with the Centre Management team where you will be able to express your suggestions, comments and make any requests. It is essential that you attend these meetings as the Group Leader’s involvement is necessary to the Centre Manager and vital for the programme to work to everyone’s satisfaction. Outside of these meetings you can ask our </w:t>
      </w:r>
      <w:r w:rsidR="00D94004">
        <w:t>team</w:t>
      </w:r>
      <w:r>
        <w:t xml:space="preserve"> for help or information at any time. When they are on </w:t>
      </w:r>
      <w:proofErr w:type="gramStart"/>
      <w:r>
        <w:t>duty</w:t>
      </w:r>
      <w:proofErr w:type="gramEnd"/>
      <w:r>
        <w:t xml:space="preserve"> they will always be clearly visible in their UKLC uniform and have their name badges on.</w:t>
      </w:r>
    </w:p>
    <w:p w:rsidR="00B9149F" w:rsidP="00B9149F" w:rsidRDefault="00B9149F" w14:paraId="6A333D7A" w14:textId="77777777">
      <w:pPr>
        <w:spacing w:after="200"/>
      </w:pPr>
      <w:r>
        <w:t xml:space="preserve"> </w:t>
      </w:r>
    </w:p>
    <w:p w:rsidR="00661B5E" w:rsidP="00B9149F" w:rsidRDefault="00661B5E" w14:paraId="7BFD8453" w14:textId="77777777">
      <w:pPr>
        <w:spacing w:after="200"/>
      </w:pPr>
    </w:p>
    <w:p w:rsidR="00661B5E" w:rsidP="00B9149F" w:rsidRDefault="00661B5E" w14:paraId="37766B77" w14:textId="77777777">
      <w:pPr>
        <w:spacing w:after="200"/>
      </w:pPr>
    </w:p>
    <w:p w:rsidR="00661B5E" w:rsidP="00B9149F" w:rsidRDefault="00661B5E" w14:paraId="01DA7DB3" w14:textId="77777777">
      <w:pPr>
        <w:spacing w:after="200"/>
      </w:pPr>
    </w:p>
    <w:p w:rsidR="00B9149F" w:rsidP="00661B5E" w:rsidRDefault="00B9149F" w14:paraId="4ACA65D5" w14:textId="7EBBB34D">
      <w:pPr>
        <w:pStyle w:val="Title"/>
      </w:pPr>
      <w:bookmarkStart w:name="_Toc133316209" w:id="10"/>
      <w:r>
        <w:t>Arrivals and Departures</w:t>
      </w:r>
      <w:bookmarkEnd w:id="10"/>
    </w:p>
    <w:p w:rsidR="00661B5E" w:rsidP="00B9149F" w:rsidRDefault="00661B5E" w14:paraId="049787AE" w14:textId="77777777">
      <w:pPr>
        <w:spacing w:after="200"/>
      </w:pPr>
    </w:p>
    <w:p w:rsidR="00B9149F" w:rsidP="00661B5E" w:rsidRDefault="00B9149F" w14:paraId="51B18787" w14:textId="443CD44F">
      <w:pPr>
        <w:pStyle w:val="Heading1"/>
      </w:pPr>
      <w:bookmarkStart w:name="_Toc133316210" w:id="11"/>
      <w:r>
        <w:t>Arriv</w:t>
      </w:r>
      <w:r w:rsidR="00661B5E">
        <w:t>als</w:t>
      </w:r>
      <w:bookmarkEnd w:id="11"/>
    </w:p>
    <w:p w:rsidR="00B9149F" w:rsidP="00B9149F" w:rsidRDefault="00B9149F" w14:paraId="22A91625" w14:textId="77777777">
      <w:pPr>
        <w:spacing w:after="200"/>
      </w:pPr>
    </w:p>
    <w:p w:rsidR="00B9149F" w:rsidP="00B9149F" w:rsidRDefault="00B9149F" w14:paraId="1D04A989" w14:textId="61462491">
      <w:pPr>
        <w:spacing w:after="200"/>
      </w:pPr>
      <w:r>
        <w:t xml:space="preserve">On passing through passport control, collect your luggage. If you have any missing </w:t>
      </w:r>
      <w:proofErr w:type="gramStart"/>
      <w:r>
        <w:t>luggage</w:t>
      </w:r>
      <w:proofErr w:type="gramEnd"/>
      <w:r>
        <w:t xml:space="preserve"> then you must report this to the airline or baggage reclaim authorities BEFORE passing through customs. Once you have all your luggage, go through customs into the Arrivals Hall. (It is advisable for students to use the toilet facilities before they come through to the Arrivals Hall.)</w:t>
      </w:r>
      <w:r w:rsidR="000E36B7">
        <w:br/>
      </w:r>
    </w:p>
    <w:p w:rsidR="00B9149F" w:rsidP="00B9149F" w:rsidRDefault="00B9149F" w14:paraId="37CDE63D" w14:textId="5B249C25">
      <w:pPr>
        <w:spacing w:after="200"/>
      </w:pPr>
      <w:r>
        <w:t xml:space="preserve">To meet you and your group, there will be a member of </w:t>
      </w:r>
      <w:r w:rsidR="00D94004">
        <w:t>the UKLC team</w:t>
      </w:r>
      <w:r>
        <w:t xml:space="preserve"> wearing a UKLC uniform and holding a sign with your</w:t>
      </w:r>
      <w:r w:rsidR="00661B5E">
        <w:t xml:space="preserve"> </w:t>
      </w:r>
      <w:r w:rsidR="00243482">
        <w:t xml:space="preserve">travel agency </w:t>
      </w:r>
      <w:r>
        <w:t>name and the centre you are going to clearly marked.</w:t>
      </w:r>
    </w:p>
    <w:p w:rsidR="00B9149F" w:rsidP="00B9149F" w:rsidRDefault="00B9149F" w14:paraId="201F313D" w14:textId="7E58B860">
      <w:pPr>
        <w:spacing w:after="200"/>
      </w:pPr>
      <w:r>
        <w:t>If, after a while (e.g. 15 minutes), you still cannot find our</w:t>
      </w:r>
      <w:r w:rsidR="00D94004">
        <w:t xml:space="preserve"> team member, </w:t>
      </w:r>
      <w:r>
        <w:t>you should:</w:t>
      </w:r>
    </w:p>
    <w:p w:rsidR="00B9149F" w:rsidP="00661B5E" w:rsidRDefault="00B9149F" w14:paraId="67B0B904" w14:textId="763D49BD">
      <w:pPr>
        <w:pStyle w:val="ListParagraph"/>
        <w:numPr>
          <w:ilvl w:val="0"/>
          <w:numId w:val="12"/>
        </w:numPr>
        <w:spacing w:after="200"/>
      </w:pPr>
      <w:r>
        <w:t>Contact the Information desk and ask them to call the UKLC representative</w:t>
      </w:r>
    </w:p>
    <w:p w:rsidR="00B9149F" w:rsidP="00661B5E" w:rsidRDefault="00B9149F" w14:paraId="01B6AFB7" w14:textId="38D14EDD">
      <w:pPr>
        <w:pStyle w:val="ListParagraph"/>
        <w:numPr>
          <w:ilvl w:val="0"/>
          <w:numId w:val="12"/>
        </w:numPr>
        <w:spacing w:after="200"/>
      </w:pPr>
      <w:r>
        <w:t xml:space="preserve">Gather your group at the meeting point indicated on the airport signs and call our emergency mobile number 00 44 1244 567695 and follow the options for the relevant centre. This will put you through to the UKLC </w:t>
      </w:r>
      <w:r w:rsidR="00D94004">
        <w:t>team</w:t>
      </w:r>
      <w:r>
        <w:t xml:space="preserve"> member on duty at your centre.</w:t>
      </w:r>
    </w:p>
    <w:p w:rsidR="00B9149F" w:rsidP="00661B5E" w:rsidRDefault="00B9149F" w14:paraId="587FAA1D" w14:textId="6F3A105A">
      <w:pPr>
        <w:pStyle w:val="ListParagraph"/>
        <w:numPr>
          <w:ilvl w:val="0"/>
          <w:numId w:val="12"/>
        </w:numPr>
        <w:spacing w:after="200"/>
      </w:pPr>
      <w:r>
        <w:t>Tell the person who answers the phone, both your name, and which centre you are going to</w:t>
      </w:r>
    </w:p>
    <w:p w:rsidR="00B9149F" w:rsidP="00661B5E" w:rsidRDefault="00B9149F" w14:paraId="34AE01F1" w14:textId="02A5DBDD">
      <w:pPr>
        <w:pStyle w:val="ListParagraph"/>
        <w:numPr>
          <w:ilvl w:val="0"/>
          <w:numId w:val="12"/>
        </w:numPr>
        <w:spacing w:after="200"/>
      </w:pPr>
      <w:r>
        <w:t>Follow their instructions</w:t>
      </w:r>
    </w:p>
    <w:p w:rsidR="00B9149F" w:rsidP="00B9149F" w:rsidRDefault="00B9149F" w14:paraId="4EAFA2C1" w14:textId="5AF5BA32">
      <w:pPr>
        <w:pStyle w:val="ListParagraph"/>
        <w:numPr>
          <w:ilvl w:val="0"/>
          <w:numId w:val="12"/>
        </w:numPr>
        <w:spacing w:after="200"/>
      </w:pPr>
      <w:r>
        <w:t>Remember it is important to keep your group together, as the airport is likely to be very busy.</w:t>
      </w:r>
      <w:r w:rsidR="000E36B7">
        <w:br/>
      </w:r>
    </w:p>
    <w:p w:rsidR="00B9149F" w:rsidP="00B9149F" w:rsidRDefault="00B9149F" w14:paraId="7FE7E51B" w14:textId="5F1A2399">
      <w:pPr>
        <w:spacing w:after="200"/>
      </w:pPr>
      <w:r>
        <w:t xml:space="preserve">When you meet our UKLC </w:t>
      </w:r>
      <w:r w:rsidR="002C4E4F">
        <w:t>team</w:t>
      </w:r>
      <w:r>
        <w:t xml:space="preserve"> member, they will normally ask you to wait while they go to call for the coach. Coaches are not allowed to leave the coach park until their group has been gathered in the Arrivals Hall. Due to the size of UK airports, it may take time (up to 30 minutes on the busiest days) for the coach to arrive from the coach park, or you may be obliged to wait for another group that is arriving shortly after you.</w:t>
      </w:r>
      <w:r w:rsidR="000E36B7">
        <w:br/>
      </w:r>
    </w:p>
    <w:p w:rsidR="00B9149F" w:rsidP="00B9149F" w:rsidRDefault="00B9149F" w14:paraId="758BFE00" w14:textId="0C9847DA">
      <w:pPr>
        <w:spacing w:after="200"/>
      </w:pPr>
      <w:r>
        <w:t xml:space="preserve">Our UKLC </w:t>
      </w:r>
      <w:r w:rsidR="002C4E4F">
        <w:t>team</w:t>
      </w:r>
      <w:r>
        <w:t xml:space="preserve"> member will assist you to get on the coach. They will know exactly how many people there should be in your group so please inform them of any changes due to last minute illness or passport issues. If you have not received your rooming list and allocated your students accommodation in advance, the </w:t>
      </w:r>
      <w:r w:rsidR="00D94004">
        <w:t xml:space="preserve">team </w:t>
      </w:r>
      <w:r>
        <w:t>member will issue your rooming allocation to be completed on the coach.</w:t>
      </w:r>
      <w:r w:rsidR="000E36B7">
        <w:br/>
      </w:r>
    </w:p>
    <w:p w:rsidR="00B9149F" w:rsidP="00B9149F" w:rsidRDefault="00B9149F" w14:paraId="169C4B9A" w14:textId="6BE61731">
      <w:pPr>
        <w:spacing w:after="200"/>
      </w:pPr>
      <w:r>
        <w:t xml:space="preserve">You will travel to your centre where </w:t>
      </w:r>
      <w:r w:rsidR="000F6560">
        <w:t xml:space="preserve">a member of the Centre Management Team </w:t>
      </w:r>
      <w:r>
        <w:t>will be waiting to welcome you.</w:t>
      </w:r>
    </w:p>
    <w:p w:rsidR="00661B5E" w:rsidRDefault="00661B5E" w14:paraId="0DC83FBC" w14:textId="77777777">
      <w:pPr>
        <w:spacing w:after="200"/>
        <w:rPr>
          <w:rFonts w:eastAsiaTheme="majorEastAsia" w:cstheme="majorBidi"/>
          <w:sz w:val="28"/>
          <w:szCs w:val="32"/>
        </w:rPr>
      </w:pPr>
      <w:r>
        <w:br w:type="page"/>
      </w:r>
    </w:p>
    <w:p w:rsidR="00B9149F" w:rsidP="00661B5E" w:rsidRDefault="00B9149F" w14:paraId="050D0154" w14:textId="0A8790BC">
      <w:pPr>
        <w:pStyle w:val="Heading1"/>
      </w:pPr>
      <w:bookmarkStart w:name="_Toc133316211" w:id="12"/>
      <w:r>
        <w:t>Departures</w:t>
      </w:r>
      <w:bookmarkEnd w:id="12"/>
    </w:p>
    <w:p w:rsidR="00B9149F" w:rsidP="00B9149F" w:rsidRDefault="00B9149F" w14:paraId="5EF8B7B3" w14:textId="77777777">
      <w:pPr>
        <w:spacing w:after="200"/>
      </w:pPr>
    </w:p>
    <w:p w:rsidR="00B9149F" w:rsidP="00661B5E" w:rsidRDefault="00B9149F" w14:paraId="06AC331C" w14:textId="52D41B4F">
      <w:pPr>
        <w:pStyle w:val="ListParagraph"/>
        <w:numPr>
          <w:ilvl w:val="0"/>
          <w:numId w:val="14"/>
        </w:numPr>
        <w:spacing w:after="200"/>
      </w:pPr>
      <w:r>
        <w:t>At least two days before your departure check that all tickets and passports are in order.</w:t>
      </w:r>
      <w:r w:rsidR="00661B5E">
        <w:br/>
      </w:r>
    </w:p>
    <w:p w:rsidR="00B9149F" w:rsidP="00B9149F" w:rsidRDefault="00B9149F" w14:paraId="5E52CBC7" w14:textId="61C20476">
      <w:pPr>
        <w:pStyle w:val="ListParagraph"/>
        <w:numPr>
          <w:ilvl w:val="0"/>
          <w:numId w:val="14"/>
        </w:numPr>
        <w:spacing w:after="200"/>
      </w:pPr>
      <w:r>
        <w:t>On leaving the Centre, please ensure that all keys and lanyards have been handed in; any damages payments settled, and all feedback questionnaires completed.</w:t>
      </w:r>
      <w:r w:rsidR="00661B5E">
        <w:br/>
      </w:r>
    </w:p>
    <w:p w:rsidR="00B9149F" w:rsidP="00B9149F" w:rsidRDefault="00B9149F" w14:paraId="73E95E49" w14:textId="1F9B428E">
      <w:pPr>
        <w:pStyle w:val="ListParagraph"/>
        <w:numPr>
          <w:ilvl w:val="0"/>
          <w:numId w:val="14"/>
        </w:numPr>
        <w:spacing w:after="200"/>
      </w:pPr>
      <w:r>
        <w:t>The Centre Manager will have booked a coach or taxi to take you to the airport and will inform you of the pick-up time at least 24 hours before departure. A member of</w:t>
      </w:r>
      <w:r w:rsidR="00D94004">
        <w:t xml:space="preserve"> the</w:t>
      </w:r>
      <w:r>
        <w:t xml:space="preserve"> UKLC </w:t>
      </w:r>
      <w:r w:rsidR="00D94004">
        <w:t>team</w:t>
      </w:r>
      <w:r>
        <w:t xml:space="preserve"> will accompany you to the airport and help you to check in.</w:t>
      </w:r>
      <w:r w:rsidR="00661B5E">
        <w:br/>
      </w:r>
    </w:p>
    <w:p w:rsidR="00B9149F" w:rsidP="00661B5E" w:rsidRDefault="00B9149F" w14:paraId="5AD3197E" w14:textId="5D72F689">
      <w:pPr>
        <w:pStyle w:val="ListParagraph"/>
        <w:numPr>
          <w:ilvl w:val="0"/>
          <w:numId w:val="14"/>
        </w:numPr>
        <w:spacing w:after="200"/>
      </w:pPr>
      <w:r>
        <w:t>Please check when leaving the coach that your students have not left anything on board.</w:t>
      </w:r>
      <w:r w:rsidR="00661B5E">
        <w:br/>
      </w:r>
    </w:p>
    <w:p w:rsidR="00B9149F" w:rsidP="00661B5E" w:rsidRDefault="00B9149F" w14:paraId="6F85E417" w14:textId="396BFFBE">
      <w:pPr>
        <w:pStyle w:val="ListParagraph"/>
        <w:numPr>
          <w:ilvl w:val="0"/>
          <w:numId w:val="14"/>
        </w:numPr>
        <w:spacing w:after="200"/>
      </w:pPr>
      <w:r>
        <w:t>You should check-in, then pass through Passport Control as soon as possible.</w:t>
      </w:r>
    </w:p>
    <w:p w:rsidR="00B9149F" w:rsidP="00B9149F" w:rsidRDefault="00B9149F" w14:paraId="7E8C4714" w14:textId="77777777">
      <w:pPr>
        <w:spacing w:after="200"/>
      </w:pPr>
    </w:p>
    <w:p w:rsidR="00B9149F" w:rsidP="00B9149F" w:rsidRDefault="00B9149F" w14:paraId="358D3977" w14:textId="27C69608">
      <w:pPr>
        <w:spacing w:after="200"/>
      </w:pPr>
      <w:r>
        <w:t xml:space="preserve">Meals on arrival and departure days: Depending on flight times, your group will arrive at the centre and have as their first meal the next meal offered, </w:t>
      </w:r>
      <w:proofErr w:type="spellStart"/>
      <w:r>
        <w:t>e.g</w:t>
      </w:r>
      <w:proofErr w:type="spellEnd"/>
      <w:r>
        <w:t xml:space="preserve"> if you arrive at 3pm, your first meal will be dinner at approximately 6pm.</w:t>
      </w:r>
      <w:r w:rsidR="000E36B7">
        <w:br/>
      </w:r>
    </w:p>
    <w:p w:rsidR="00B9149F" w:rsidP="00B9149F" w:rsidRDefault="4F88E4FB" w14:paraId="05E26054" w14:textId="49E28248">
      <w:pPr>
        <w:spacing w:after="200"/>
      </w:pPr>
      <w:r>
        <w:t xml:space="preserve">However, where flight times are complicated, and your group arrives after the centre refectory is closed, we will organise an alternative for you. In the evening, this will usually be an order of pizzas or a </w:t>
      </w:r>
      <w:r w:rsidR="00893054">
        <w:t>packed dinner</w:t>
      </w:r>
      <w:r>
        <w:t>. For departure, if you need to leave early in the morning then we will organise for you to take a packed breakfast or, where necessary a packed lunch with you for the journey. Do not hesitate to ask your Centre Manager about the arrangements for the departure well in advance of the day.</w:t>
      </w:r>
    </w:p>
    <w:p w:rsidR="000E36B7" w:rsidP="00B9149F" w:rsidRDefault="00B9149F" w14:paraId="58961EAD" w14:textId="5A70E196">
      <w:pPr>
        <w:spacing w:after="200"/>
      </w:pPr>
      <w:r>
        <w:t xml:space="preserve"> </w:t>
      </w:r>
    </w:p>
    <w:p w:rsidR="00B9149F" w:rsidP="000E36B7" w:rsidRDefault="000E36B7" w14:paraId="1223BA7A" w14:textId="79CEA58F">
      <w:pPr>
        <w:pStyle w:val="Title"/>
      </w:pPr>
      <w:r>
        <w:br w:type="page"/>
      </w:r>
      <w:bookmarkStart w:name="_Toc133316212" w:id="13"/>
      <w:r w:rsidR="00B9149F">
        <w:t>The Programme</w:t>
      </w:r>
      <w:bookmarkEnd w:id="13"/>
    </w:p>
    <w:p w:rsidR="000E36B7" w:rsidP="00B9149F" w:rsidRDefault="000E36B7" w14:paraId="4412D1AF" w14:textId="77777777">
      <w:pPr>
        <w:spacing w:after="200"/>
      </w:pPr>
    </w:p>
    <w:p w:rsidR="00B9149F" w:rsidP="000E36B7" w:rsidRDefault="00B9149F" w14:paraId="7FB595CF" w14:textId="34588C80">
      <w:pPr>
        <w:pStyle w:val="Heading1"/>
      </w:pPr>
      <w:bookmarkStart w:name="_Toc133316213" w:id="14"/>
      <w:r>
        <w:t>The first week</w:t>
      </w:r>
      <w:bookmarkEnd w:id="14"/>
    </w:p>
    <w:p w:rsidR="00B9149F" w:rsidP="00B9149F" w:rsidRDefault="00B9149F" w14:paraId="74412EF1" w14:textId="77777777">
      <w:pPr>
        <w:spacing w:after="200"/>
      </w:pPr>
    </w:p>
    <w:p w:rsidR="00B9149F" w:rsidP="00B9149F" w:rsidRDefault="00B9149F" w14:paraId="7B8CC639" w14:textId="1CBA1854">
      <w:pPr>
        <w:spacing w:after="200"/>
      </w:pPr>
      <w:r>
        <w:t xml:space="preserve">To make sure our programme works well, we have confirmed all activities and excursions in advance. It may be difficult to change the </w:t>
      </w:r>
      <w:proofErr w:type="gramStart"/>
      <w:r>
        <w:t>programme</w:t>
      </w:r>
      <w:proofErr w:type="gramEnd"/>
      <w:r>
        <w:t xml:space="preserve"> and we would appreciate it if you could explain this to your students.</w:t>
      </w:r>
    </w:p>
    <w:p w:rsidR="00B9149F" w:rsidP="00B9149F" w:rsidRDefault="00B9149F" w14:paraId="629D747D" w14:textId="391E0897">
      <w:pPr>
        <w:spacing w:after="200"/>
      </w:pPr>
      <w:r>
        <w:t xml:space="preserve">However, there may be some flexibility in the planned programme once you arrive, but it is important to remember that in the summer coaches and visits </w:t>
      </w:r>
      <w:proofErr w:type="gramStart"/>
      <w:r>
        <w:t>have to</w:t>
      </w:r>
      <w:proofErr w:type="gramEnd"/>
      <w:r>
        <w:t xml:space="preserve"> be booked well in advance and it may not always be possible to change certain aspects of the planned programme. Your </w:t>
      </w:r>
      <w:r w:rsidR="00E81850">
        <w:t>ETO</w:t>
      </w:r>
      <w:r w:rsidR="000B3822">
        <w:t>/agent</w:t>
      </w:r>
      <w:r w:rsidR="00E81850">
        <w:t xml:space="preserve"> w</w:t>
      </w:r>
      <w:r>
        <w:t>ill have received a full programme in advance and so if there are any changes that need to be made, please inform UKLC head office before the end of May.</w:t>
      </w:r>
    </w:p>
    <w:p w:rsidR="00B9149F" w:rsidP="00B9149F" w:rsidRDefault="00B9149F" w14:paraId="4D8ABBF2" w14:textId="77777777">
      <w:pPr>
        <w:spacing w:after="200"/>
      </w:pPr>
    </w:p>
    <w:p w:rsidR="00B9149F" w:rsidP="000E36B7" w:rsidRDefault="00B9149F" w14:paraId="5E591944" w14:textId="77777777">
      <w:pPr>
        <w:pStyle w:val="Heading1"/>
      </w:pPr>
      <w:bookmarkStart w:name="_Toc133316214" w:id="15"/>
      <w:r>
        <w:t>Daily timetable</w:t>
      </w:r>
      <w:bookmarkEnd w:id="15"/>
    </w:p>
    <w:p w:rsidR="00B9149F" w:rsidP="00B9149F" w:rsidRDefault="00B9149F" w14:paraId="1B2B2431" w14:textId="77777777">
      <w:pPr>
        <w:spacing w:after="200"/>
      </w:pPr>
    </w:p>
    <w:p w:rsidR="00B9149F" w:rsidP="00B9149F" w:rsidRDefault="00B9149F" w14:paraId="75BC953B" w14:textId="0F402908">
      <w:pPr>
        <w:spacing w:after="200"/>
      </w:pPr>
      <w:r>
        <w:t>Scheduled activities include lessons, sports activities, afternoon activities, evening activities and the guided elements of excursions.</w:t>
      </w:r>
    </w:p>
    <w:p w:rsidR="00B9149F" w:rsidP="00B9149F" w:rsidRDefault="00B9149F" w14:paraId="020E2536" w14:textId="66A3CDF2">
      <w:pPr>
        <w:spacing w:after="200"/>
      </w:pPr>
      <w:r>
        <w:t xml:space="preserve">We ask Group Leaders to be present and in charge of their students for the following times (there will also be UKLC </w:t>
      </w:r>
      <w:r w:rsidR="00CC6EC0">
        <w:t xml:space="preserve">team </w:t>
      </w:r>
      <w:r>
        <w:t xml:space="preserve">members on duty to </w:t>
      </w:r>
      <w:proofErr w:type="gramStart"/>
      <w:r>
        <w:t>support at all times</w:t>
      </w:r>
      <w:proofErr w:type="gramEnd"/>
      <w:r>
        <w:t>):</w:t>
      </w:r>
    </w:p>
    <w:p w:rsidR="00B9149F" w:rsidP="00B9149F" w:rsidRDefault="00B9149F" w14:paraId="2F746A2E" w14:textId="30429D5F">
      <w:pPr>
        <w:pStyle w:val="ListParagraph"/>
        <w:numPr>
          <w:ilvl w:val="0"/>
          <w:numId w:val="15"/>
        </w:numPr>
        <w:spacing w:after="200"/>
      </w:pPr>
      <w:r>
        <w:t xml:space="preserve">all </w:t>
      </w:r>
      <w:proofErr w:type="gramStart"/>
      <w:r>
        <w:t>meal times</w:t>
      </w:r>
      <w:proofErr w:type="gramEnd"/>
    </w:p>
    <w:p w:rsidR="00B9149F" w:rsidP="00B9149F" w:rsidRDefault="00B9149F" w14:paraId="2A4DB158" w14:textId="22D50444">
      <w:pPr>
        <w:pStyle w:val="ListParagraph"/>
        <w:numPr>
          <w:ilvl w:val="0"/>
          <w:numId w:val="15"/>
        </w:numPr>
        <w:spacing w:after="200"/>
      </w:pPr>
      <w:r>
        <w:t>end of afternoon activities</w:t>
      </w:r>
    </w:p>
    <w:p w:rsidR="000E36B7" w:rsidP="000E36B7" w:rsidRDefault="00B9149F" w14:paraId="3352EFEC" w14:textId="77777777">
      <w:pPr>
        <w:pStyle w:val="ListParagraph"/>
        <w:numPr>
          <w:ilvl w:val="0"/>
          <w:numId w:val="15"/>
        </w:numPr>
        <w:spacing w:after="200"/>
      </w:pPr>
      <w:r>
        <w:t>end of evening activities</w:t>
      </w:r>
    </w:p>
    <w:p w:rsidR="00B9149F" w:rsidP="00B9149F" w:rsidRDefault="00B9149F" w14:paraId="6EB27207" w14:textId="06CDEF3B">
      <w:pPr>
        <w:pStyle w:val="ListParagraph"/>
        <w:numPr>
          <w:ilvl w:val="0"/>
          <w:numId w:val="15"/>
        </w:numPr>
        <w:spacing w:after="200"/>
      </w:pPr>
      <w:r>
        <w:t>free time on excursions.</w:t>
      </w:r>
    </w:p>
    <w:p w:rsidR="00B9149F" w:rsidP="00B9149F" w:rsidRDefault="00B9149F" w14:paraId="3AE1341A" w14:textId="2A3AA8E8">
      <w:pPr>
        <w:spacing w:after="200"/>
      </w:pPr>
      <w:r>
        <w:t>Breakfast is usually served between 0</w:t>
      </w:r>
      <w:r w:rsidR="00FB4077">
        <w:t>7</w:t>
      </w:r>
      <w:r>
        <w:t>.</w:t>
      </w:r>
      <w:r w:rsidR="00FB4077">
        <w:t>3</w:t>
      </w:r>
      <w:r>
        <w:t>0 and 0</w:t>
      </w:r>
      <w:r w:rsidR="00FB4077">
        <w:t>9:00</w:t>
      </w:r>
      <w:r>
        <w:t>.</w:t>
      </w:r>
    </w:p>
    <w:p w:rsidR="00B9149F" w:rsidP="00B9149F" w:rsidRDefault="00B9149F" w14:paraId="37C28D6C" w14:textId="27CD3A6C">
      <w:pPr>
        <w:spacing w:after="200"/>
      </w:pPr>
      <w:r>
        <w:t xml:space="preserve">Morning classes </w:t>
      </w:r>
      <w:r w:rsidR="00167777">
        <w:t xml:space="preserve">usually </w:t>
      </w:r>
      <w:r>
        <w:t>take place from 09.00 until 12.30, classes consist of three one-hour lessons with two 15-minute breaks between lessons.</w:t>
      </w:r>
    </w:p>
    <w:p w:rsidR="00B9149F" w:rsidP="00B9149F" w:rsidRDefault="00B9149F" w14:paraId="3DB84A51" w14:textId="351F57DF">
      <w:pPr>
        <w:spacing w:after="200"/>
      </w:pPr>
      <w:r>
        <w:t xml:space="preserve">Lunch is </w:t>
      </w:r>
      <w:r w:rsidR="008D2E58">
        <w:t xml:space="preserve">usually </w:t>
      </w:r>
      <w:r>
        <w:t xml:space="preserve">available from 12.30 until 13.30 and afternoon activities </w:t>
      </w:r>
      <w:r w:rsidR="00FD7EE6">
        <w:t xml:space="preserve">usually </w:t>
      </w:r>
      <w:r>
        <w:t xml:space="preserve">run </w:t>
      </w:r>
      <w:r w:rsidR="00FD7EE6">
        <w:t xml:space="preserve">between 14:00 </w:t>
      </w:r>
      <w:r>
        <w:t>until about 17.00. Dinner is between 18.00 and 19.</w:t>
      </w:r>
      <w:r w:rsidR="008D2E58">
        <w:t>3</w:t>
      </w:r>
      <w:r>
        <w:t>0 and evening activities go on until about 22.00 or 22.30</w:t>
      </w:r>
      <w:r w:rsidR="008D2E58">
        <w:t xml:space="preserve"> depending on the age of the students.</w:t>
      </w:r>
    </w:p>
    <w:p w:rsidR="00B9149F" w:rsidP="00B9149F" w:rsidRDefault="00B9149F" w14:paraId="6207D659" w14:textId="4033771C">
      <w:pPr>
        <w:spacing w:after="200"/>
      </w:pPr>
      <w:r>
        <w:t>*</w:t>
      </w:r>
      <w:r w:rsidR="008D2E58">
        <w:t xml:space="preserve">All timings are centre </w:t>
      </w:r>
      <w:proofErr w:type="gramStart"/>
      <w:r w:rsidR="008D2E58">
        <w:t>specific</w:t>
      </w:r>
      <w:proofErr w:type="gramEnd"/>
      <w:r w:rsidR="008D2E58">
        <w:t xml:space="preserve"> and s</w:t>
      </w:r>
      <w:r>
        <w:t>ome centres may have minor variations on the above schedule according to whether there are longer lesson periods or a zig- zag programme where there may be afternoon lessons.</w:t>
      </w:r>
    </w:p>
    <w:p w:rsidR="00B9149F" w:rsidP="00B9149F" w:rsidRDefault="00B9149F" w14:paraId="61B6F4C3" w14:textId="77777777">
      <w:pPr>
        <w:spacing w:after="200"/>
      </w:pPr>
    </w:p>
    <w:p w:rsidR="000E36B7" w:rsidRDefault="000E36B7" w14:paraId="112A1EC0" w14:textId="77777777">
      <w:pPr>
        <w:spacing w:after="200"/>
      </w:pPr>
      <w:r>
        <w:br w:type="page"/>
      </w:r>
    </w:p>
    <w:p w:rsidR="00B9149F" w:rsidP="000E36B7" w:rsidRDefault="00B9149F" w14:paraId="42D8D447" w14:textId="33078A6D">
      <w:pPr>
        <w:pStyle w:val="Title"/>
      </w:pPr>
      <w:bookmarkStart w:name="_Toc133316215" w:id="16"/>
      <w:r>
        <w:t xml:space="preserve">The </w:t>
      </w:r>
      <w:r w:rsidR="000E36B7">
        <w:t>A</w:t>
      </w:r>
      <w:r>
        <w:t xml:space="preserve">ctivity </w:t>
      </w:r>
      <w:r w:rsidR="000E36B7">
        <w:t>P</w:t>
      </w:r>
      <w:r>
        <w:t>rogramme</w:t>
      </w:r>
      <w:bookmarkEnd w:id="16"/>
    </w:p>
    <w:p w:rsidR="00B9149F" w:rsidP="00B9149F" w:rsidRDefault="00B9149F" w14:paraId="13546FCD" w14:textId="77777777">
      <w:pPr>
        <w:spacing w:after="200"/>
      </w:pPr>
    </w:p>
    <w:p w:rsidR="00B9149F" w:rsidP="00B9149F" w:rsidRDefault="00B9149F" w14:paraId="434A7D17" w14:textId="1B9DD7D6">
      <w:pPr>
        <w:spacing w:after="200"/>
      </w:pPr>
      <w:r>
        <w:t xml:space="preserve">The programme is slightly different in each centre depending upon the facilities available. Students will participate in a variety of activities each day. Outside of lessons there will be </w:t>
      </w:r>
      <w:proofErr w:type="gramStart"/>
      <w:r>
        <w:t>full</w:t>
      </w:r>
      <w:proofErr w:type="gramEnd"/>
      <w:r>
        <w:t xml:space="preserve"> or half day excursions or sport and activity afternoons organised.</w:t>
      </w:r>
    </w:p>
    <w:p w:rsidR="00B9149F" w:rsidP="00B9149F" w:rsidRDefault="00B9149F" w14:paraId="74321822" w14:textId="66DA6D1E">
      <w:pPr>
        <w:spacing w:after="200"/>
      </w:pPr>
      <w:r>
        <w:t xml:space="preserve">Students are given the choice of enrolling on an English plus course. English Plus courses </w:t>
      </w:r>
      <w:proofErr w:type="gramStart"/>
      <w:r>
        <w:t>are:</w:t>
      </w:r>
      <w:proofErr w:type="gramEnd"/>
      <w:r>
        <w:t xml:space="preserve"> English plus Multi-Activity, English plus Drama, English plus Football, English plus Dance, English plus Intensive English, English plus Life Skills</w:t>
      </w:r>
      <w:r w:rsidR="00CC6EC0">
        <w:t xml:space="preserve"> or London Explorer at our London centres</w:t>
      </w:r>
      <w:r>
        <w:t>. Please refer to the relevant Centre Handbook to see the list of available programmes at your centre. All programmes conform to the standard 15 hours of lessons, sports/activities</w:t>
      </w:r>
      <w:r w:rsidR="00877253">
        <w:t>/vlogging</w:t>
      </w:r>
      <w:r>
        <w:t xml:space="preserve"> on three afternoons, two half-day excursions and one full day excursion per week.</w:t>
      </w:r>
      <w:r w:rsidR="00CC6EC0">
        <w:t xml:space="preserve"> Our London Explorer programme contains daily half day excursions.</w:t>
      </w:r>
    </w:p>
    <w:p w:rsidR="00B9149F" w:rsidP="00B9149F" w:rsidRDefault="00B9149F" w14:paraId="3C46AC4E" w14:textId="22308804">
      <w:pPr>
        <w:spacing w:after="200"/>
      </w:pPr>
      <w:r>
        <w:t xml:space="preserve">On our typical </w:t>
      </w:r>
      <w:proofErr w:type="gramStart"/>
      <w:r>
        <w:t>Multi-Activity</w:t>
      </w:r>
      <w:proofErr w:type="gramEnd"/>
      <w:r>
        <w:t xml:space="preserve"> programme, during sports afternoons, the students are grouped and will have the chance to participate in two or three activities. Often there will also be non-sports options: depending on the centre, arts and crafts, team building, treasure hunts, dance or drama sessions and local visits are all on offer.</w:t>
      </w:r>
    </w:p>
    <w:p w:rsidR="00B9149F" w:rsidP="00B9149F" w:rsidRDefault="00B9149F" w14:paraId="7E4D09FE" w14:textId="5EEC1481">
      <w:pPr>
        <w:spacing w:after="200"/>
      </w:pPr>
      <w:r>
        <w:t xml:space="preserve">In the evenings </w:t>
      </w:r>
      <w:r w:rsidR="00CC6EC0">
        <w:t xml:space="preserve">the </w:t>
      </w:r>
      <w:r>
        <w:t xml:space="preserve">UKLC </w:t>
      </w:r>
      <w:r w:rsidR="00CC6EC0">
        <w:t>team</w:t>
      </w:r>
      <w:r>
        <w:t xml:space="preserve"> organise various activities. There is at least one disco per week at every centre, often with a different theme, such as fancy dress or horror. We also hold quiz and bingo nights, video evenings, international nights, karaoke evenings and an 'Extravaganza' or “Talent Show” once each course when students, usually in class groups, perform a small play or comic sketch, sing songs and so on.</w:t>
      </w:r>
    </w:p>
    <w:p w:rsidR="00B9149F" w:rsidP="00B9149F" w:rsidRDefault="00B9149F" w14:paraId="6C85576C" w14:textId="77777777">
      <w:pPr>
        <w:spacing w:after="200"/>
      </w:pPr>
      <w:r>
        <w:t xml:space="preserve"> </w:t>
      </w:r>
    </w:p>
    <w:p w:rsidR="00B9149F" w:rsidP="00B9149F" w:rsidRDefault="00B9149F" w14:paraId="55CF5CC4" w14:textId="4294D07D">
      <w:pPr>
        <w:spacing w:after="200"/>
      </w:pPr>
      <w:r w:rsidRPr="008C7510">
        <w:rPr>
          <w:b/>
          <w:bCs/>
        </w:rPr>
        <w:t>NOTES FOR HOMESTAY STUDENTS:</w:t>
      </w:r>
      <w:r>
        <w:t xml:space="preserve"> Every homestay student has the right to attend two evening activities per week. These will be agreed in advance and the hosts will be informed. At the end of the day the student will return for dinner and come back to the centre for 19.30. Evening activities end between 21.30 and 22.00 and the Hosts are asked to come and collect the students. Here it is imperative that they sign in and out again with the HSC/SWC.</w:t>
      </w:r>
    </w:p>
    <w:p w:rsidR="00B9149F" w:rsidP="00B9149F" w:rsidRDefault="00B9149F" w14:paraId="0F26A605" w14:textId="721BE516">
      <w:pPr>
        <w:spacing w:after="200"/>
      </w:pPr>
      <w:r>
        <w:t xml:space="preserve">Group Leaders are encouraged to participate actively in all these events. Activities are meant to be fun, but they will not work if no students turn up! We ask Group Leaders to join with the </w:t>
      </w:r>
      <w:r w:rsidR="002A346A">
        <w:t>team</w:t>
      </w:r>
      <w:r>
        <w:t xml:space="preserve"> in ensuring that students always attend their afternoon and evening activities. Registers will be taken at all activities and your support in ensuring we know where every student is at every point of the day is vital.</w:t>
      </w:r>
    </w:p>
    <w:p w:rsidR="00B9149F" w:rsidP="00B9149F" w:rsidRDefault="00B9149F" w14:paraId="58BBC6FC" w14:textId="77777777">
      <w:pPr>
        <w:spacing w:after="200"/>
      </w:pPr>
    </w:p>
    <w:p w:rsidR="008C7510" w:rsidP="00B9149F" w:rsidRDefault="00B9149F" w14:paraId="6A003250" w14:textId="7BA01D70">
      <w:pPr>
        <w:spacing w:after="200"/>
      </w:pPr>
      <w:r>
        <w:tab/>
      </w:r>
    </w:p>
    <w:p w:rsidR="008C7510" w:rsidRDefault="008C7510" w14:paraId="52FE6D94" w14:textId="77777777">
      <w:pPr>
        <w:spacing w:after="200"/>
      </w:pPr>
      <w:r>
        <w:br w:type="page"/>
      </w:r>
    </w:p>
    <w:p w:rsidR="00B9149F" w:rsidP="008C7510" w:rsidRDefault="00B9149F" w14:paraId="36CDA217" w14:textId="2497149C">
      <w:pPr>
        <w:pStyle w:val="Title"/>
      </w:pPr>
      <w:bookmarkStart w:name="_Toc133316216" w:id="17"/>
      <w:r>
        <w:t>The Course</w:t>
      </w:r>
      <w:bookmarkEnd w:id="17"/>
    </w:p>
    <w:p w:rsidR="008C7510" w:rsidP="00B9149F" w:rsidRDefault="008C7510" w14:paraId="2EDB7DCF" w14:textId="77777777">
      <w:pPr>
        <w:spacing w:after="200"/>
      </w:pPr>
    </w:p>
    <w:p w:rsidR="00B9149F" w:rsidP="008C7510" w:rsidRDefault="00B9149F" w14:paraId="09D01F74" w14:textId="5241515F">
      <w:pPr>
        <w:pStyle w:val="Heading1"/>
      </w:pPr>
      <w:bookmarkStart w:name="_Toc133316217" w:id="18"/>
      <w:r>
        <w:t>Teaching</w:t>
      </w:r>
      <w:bookmarkEnd w:id="18"/>
    </w:p>
    <w:p w:rsidR="00B9149F" w:rsidP="00B9149F" w:rsidRDefault="00B9149F" w14:paraId="1053697A" w14:textId="77777777">
      <w:pPr>
        <w:spacing w:after="200"/>
      </w:pPr>
    </w:p>
    <w:p w:rsidR="426C2A8B" w:rsidP="091DF3E6" w:rsidRDefault="426C2A8B" w14:paraId="514D0AFC" w14:textId="2512E6D9">
      <w:pPr>
        <w:spacing w:before="0" w:beforeAutospacing="off" w:after="160" w:afterAutospacing="off" w:line="257" w:lineRule="auto"/>
      </w:pPr>
      <w:r w:rsidRPr="091DF3E6" w:rsidR="426C2A8B">
        <w:rPr>
          <w:rFonts w:ascii="Segoe UI" w:hAnsi="Segoe UI" w:eastAsia="Segoe UI" w:cs="Segoe UI"/>
          <w:noProof w:val="0"/>
          <w:color w:val="253148" w:themeColor="text2" w:themeTint="FF" w:themeShade="FF"/>
          <w:sz w:val="18"/>
          <w:szCs w:val="18"/>
          <w:lang w:val="en-IE"/>
        </w:rPr>
        <w:t>We know how important it is for each individual student to find their own path in language learning. We use a wide range of methods to engage and stimulate our students. This is why we have created a curriculum based on the students’ age, level and needs, structured into four different programmes:</w:t>
      </w:r>
    </w:p>
    <w:p w:rsidR="426C2A8B" w:rsidP="091DF3E6" w:rsidRDefault="426C2A8B" w14:paraId="7EDEE444" w14:textId="0EA39CD8">
      <w:pPr>
        <w:spacing w:before="0" w:beforeAutospacing="off" w:after="160" w:afterAutospacing="off" w:line="257" w:lineRule="auto"/>
      </w:pPr>
      <w:r w:rsidRPr="091DF3E6" w:rsidR="426C2A8B">
        <w:rPr>
          <w:rFonts w:ascii="Segoe UI" w:hAnsi="Segoe UI" w:eastAsia="Segoe UI" w:cs="Segoe UI"/>
          <w:b w:val="1"/>
          <w:bCs w:val="1"/>
          <w:noProof w:val="0"/>
          <w:color w:val="253148" w:themeColor="text2" w:themeTint="FF" w:themeShade="FF"/>
          <w:sz w:val="18"/>
          <w:szCs w:val="18"/>
          <w:lang w:val="en-IE"/>
        </w:rPr>
        <w:t>FUN (ages 8-10)</w:t>
      </w:r>
    </w:p>
    <w:p w:rsidR="426C2A8B" w:rsidP="091DF3E6" w:rsidRDefault="426C2A8B" w14:paraId="4712BE80" w14:textId="596381AB">
      <w:pPr>
        <w:spacing w:before="0" w:beforeAutospacing="off" w:after="160" w:afterAutospacing="off" w:line="257" w:lineRule="auto"/>
      </w:pPr>
      <w:r w:rsidRPr="091DF3E6" w:rsidR="426C2A8B">
        <w:rPr>
          <w:rFonts w:ascii="Segoe UI" w:hAnsi="Segoe UI" w:eastAsia="Segoe UI" w:cs="Segoe UI"/>
          <w:noProof w:val="0"/>
          <w:color w:val="253148" w:themeColor="text2" w:themeTint="FF" w:themeShade="FF"/>
          <w:sz w:val="18"/>
          <w:szCs w:val="18"/>
          <w:lang w:val="en-IE"/>
        </w:rPr>
        <w:t>Engaging lessons that offer a wide range of materials and activities specific for our young learners, making games into lessons and lessons into games. Available in levels A1-B1.</w:t>
      </w:r>
    </w:p>
    <w:p w:rsidR="426C2A8B" w:rsidP="091DF3E6" w:rsidRDefault="426C2A8B" w14:paraId="5E84E19E" w14:textId="2DE210A3">
      <w:pPr>
        <w:spacing w:before="0" w:beforeAutospacing="off" w:after="160" w:afterAutospacing="off" w:line="257" w:lineRule="auto"/>
      </w:pPr>
      <w:r w:rsidRPr="091DF3E6" w:rsidR="426C2A8B">
        <w:rPr>
          <w:rFonts w:ascii="Segoe UI" w:hAnsi="Segoe UI" w:eastAsia="Segoe UI" w:cs="Segoe UI"/>
          <w:noProof w:val="0"/>
          <w:color w:val="253148" w:themeColor="text2" w:themeTint="FF" w:themeShade="FF"/>
          <w:sz w:val="18"/>
          <w:szCs w:val="18"/>
          <w:lang w:val="en-IE"/>
        </w:rPr>
        <w:t xml:space="preserve"> </w:t>
      </w:r>
    </w:p>
    <w:p w:rsidR="426C2A8B" w:rsidP="091DF3E6" w:rsidRDefault="426C2A8B" w14:paraId="0D7D5FF6" w14:textId="530D0A06">
      <w:pPr>
        <w:spacing w:before="0" w:beforeAutospacing="off" w:after="160" w:afterAutospacing="off" w:line="257" w:lineRule="auto"/>
      </w:pPr>
      <w:r w:rsidRPr="091DF3E6" w:rsidR="426C2A8B">
        <w:rPr>
          <w:rFonts w:ascii="Segoe UI" w:hAnsi="Segoe UI" w:eastAsia="Segoe UI" w:cs="Segoe UI"/>
          <w:b w:val="1"/>
          <w:bCs w:val="1"/>
          <w:noProof w:val="0"/>
          <w:color w:val="253148" w:themeColor="text2" w:themeTint="FF" w:themeShade="FF"/>
          <w:sz w:val="18"/>
          <w:szCs w:val="18"/>
          <w:lang w:val="en-IE"/>
        </w:rPr>
        <w:t>CONNECTION (ages 10-13)</w:t>
      </w:r>
    </w:p>
    <w:p w:rsidR="426C2A8B" w:rsidP="091DF3E6" w:rsidRDefault="426C2A8B" w14:paraId="0C0EE191" w14:textId="0B9606C1">
      <w:pPr>
        <w:spacing w:before="0" w:beforeAutospacing="off" w:after="160" w:afterAutospacing="off" w:line="257" w:lineRule="auto"/>
      </w:pPr>
      <w:r w:rsidRPr="091DF3E6" w:rsidR="426C2A8B">
        <w:rPr>
          <w:rFonts w:ascii="Segoe UI" w:hAnsi="Segoe UI" w:eastAsia="Segoe UI" w:cs="Segoe UI"/>
          <w:noProof w:val="0"/>
          <w:color w:val="253148" w:themeColor="text2" w:themeTint="FF" w:themeShade="FF"/>
          <w:sz w:val="18"/>
          <w:szCs w:val="18"/>
          <w:lang w:val="en-IE"/>
        </w:rPr>
        <w:t xml:space="preserve">Dynamic lessons covering a variety of topics and media, designed to engage students using tools native to the fast-paced world they are growing up in. </w:t>
      </w:r>
      <w:r w:rsidRPr="091DF3E6" w:rsidR="426C2A8B">
        <w:rPr>
          <w:rFonts w:ascii="Segoe UI" w:hAnsi="Segoe UI" w:eastAsia="Segoe UI" w:cs="Segoe UI"/>
          <w:noProof w:val="0"/>
          <w:color w:val="253148" w:themeColor="text2" w:themeTint="FF" w:themeShade="FF"/>
          <w:sz w:val="18"/>
          <w:szCs w:val="18"/>
          <w:lang w:val="en-GB"/>
        </w:rPr>
        <w:t>Available in levels A1-C1.</w:t>
      </w:r>
    </w:p>
    <w:p w:rsidR="426C2A8B" w:rsidP="091DF3E6" w:rsidRDefault="426C2A8B" w14:paraId="15977811" w14:textId="756B54CA">
      <w:pPr>
        <w:spacing w:before="0" w:beforeAutospacing="off" w:after="160" w:afterAutospacing="off" w:line="257" w:lineRule="auto"/>
      </w:pPr>
      <w:r w:rsidRPr="091DF3E6" w:rsidR="426C2A8B">
        <w:rPr>
          <w:rFonts w:ascii="Segoe UI" w:hAnsi="Segoe UI" w:eastAsia="Segoe UI" w:cs="Segoe UI"/>
          <w:noProof w:val="0"/>
          <w:color w:val="253148" w:themeColor="text2" w:themeTint="FF" w:themeShade="FF"/>
          <w:sz w:val="18"/>
          <w:szCs w:val="18"/>
          <w:lang w:val="en-GB"/>
        </w:rPr>
        <w:t xml:space="preserve"> </w:t>
      </w:r>
    </w:p>
    <w:p w:rsidR="426C2A8B" w:rsidP="091DF3E6" w:rsidRDefault="426C2A8B" w14:paraId="256602C5" w14:textId="40579902">
      <w:pPr>
        <w:spacing w:before="0" w:beforeAutospacing="off" w:after="160" w:afterAutospacing="off" w:line="257" w:lineRule="auto"/>
      </w:pPr>
      <w:r w:rsidRPr="091DF3E6" w:rsidR="426C2A8B">
        <w:rPr>
          <w:rFonts w:ascii="Segoe UI" w:hAnsi="Segoe UI" w:eastAsia="Segoe UI" w:cs="Segoe UI"/>
          <w:noProof w:val="0"/>
          <w:color w:val="253148" w:themeColor="text2" w:themeTint="FF" w:themeShade="FF"/>
          <w:sz w:val="18"/>
          <w:szCs w:val="18"/>
          <w:lang w:val="en-GB"/>
        </w:rPr>
        <w:t xml:space="preserve"> </w:t>
      </w:r>
    </w:p>
    <w:p w:rsidR="426C2A8B" w:rsidP="091DF3E6" w:rsidRDefault="426C2A8B" w14:paraId="00D256DE" w14:textId="72FFF371">
      <w:pPr>
        <w:spacing w:before="0" w:beforeAutospacing="off" w:after="160" w:afterAutospacing="off" w:line="257" w:lineRule="auto"/>
      </w:pPr>
      <w:r w:rsidRPr="091DF3E6" w:rsidR="426C2A8B">
        <w:rPr>
          <w:rFonts w:ascii="Segoe UI" w:hAnsi="Segoe UI" w:eastAsia="Segoe UI" w:cs="Segoe UI"/>
          <w:b w:val="1"/>
          <w:bCs w:val="1"/>
          <w:noProof w:val="0"/>
          <w:color w:val="253148" w:themeColor="text2" w:themeTint="FF" w:themeShade="FF"/>
          <w:sz w:val="18"/>
          <w:szCs w:val="18"/>
          <w:lang w:val="en-IE"/>
        </w:rPr>
        <w:t>ACTION (ages 13-16)</w:t>
      </w:r>
    </w:p>
    <w:p w:rsidR="426C2A8B" w:rsidP="091DF3E6" w:rsidRDefault="426C2A8B" w14:paraId="6434A60C" w14:textId="1DF5D324">
      <w:pPr>
        <w:spacing w:before="0" w:beforeAutospacing="off" w:after="160" w:afterAutospacing="off" w:line="257" w:lineRule="auto"/>
      </w:pPr>
      <w:r w:rsidRPr="091DF3E6" w:rsidR="426C2A8B">
        <w:rPr>
          <w:rFonts w:ascii="Segoe UI" w:hAnsi="Segoe UI" w:eastAsia="Segoe UI" w:cs="Segoe UI"/>
          <w:noProof w:val="0"/>
          <w:color w:val="253148" w:themeColor="text2" w:themeTint="FF" w:themeShade="FF"/>
          <w:sz w:val="18"/>
          <w:szCs w:val="18"/>
          <w:lang w:val="en-IE"/>
        </w:rPr>
        <w:t xml:space="preserve">Lessons tailored for learners stepping into their teenage years. This programme focuses on activating students’ knowledge and competencies to balance developing a personal voice while contributing effectively to a team. </w:t>
      </w:r>
      <w:r w:rsidRPr="091DF3E6" w:rsidR="426C2A8B">
        <w:rPr>
          <w:rFonts w:ascii="Segoe UI" w:hAnsi="Segoe UI" w:eastAsia="Segoe UI" w:cs="Segoe UI"/>
          <w:noProof w:val="0"/>
          <w:color w:val="253148" w:themeColor="text2" w:themeTint="FF" w:themeShade="FF"/>
          <w:sz w:val="18"/>
          <w:szCs w:val="18"/>
          <w:lang w:val="en-GB"/>
        </w:rPr>
        <w:t>Available in levels A1-C1.</w:t>
      </w:r>
    </w:p>
    <w:p w:rsidR="426C2A8B" w:rsidP="091DF3E6" w:rsidRDefault="426C2A8B" w14:paraId="6A62F903" w14:textId="30F6D5B6">
      <w:pPr>
        <w:spacing w:before="0" w:beforeAutospacing="off" w:after="160" w:afterAutospacing="off" w:line="257" w:lineRule="auto"/>
      </w:pPr>
      <w:r w:rsidRPr="091DF3E6" w:rsidR="426C2A8B">
        <w:rPr>
          <w:rFonts w:ascii="Segoe UI" w:hAnsi="Segoe UI" w:eastAsia="Segoe UI" w:cs="Segoe UI"/>
          <w:noProof w:val="0"/>
          <w:color w:val="253148" w:themeColor="text2" w:themeTint="FF" w:themeShade="FF"/>
          <w:sz w:val="18"/>
          <w:szCs w:val="18"/>
          <w:lang w:val="en-GB"/>
        </w:rPr>
        <w:t xml:space="preserve"> </w:t>
      </w:r>
    </w:p>
    <w:p w:rsidR="426C2A8B" w:rsidP="091DF3E6" w:rsidRDefault="426C2A8B" w14:paraId="4A81B2C9" w14:textId="27C196F0">
      <w:pPr>
        <w:spacing w:before="0" w:beforeAutospacing="off" w:after="0" w:afterAutospacing="off" w:line="276" w:lineRule="auto"/>
      </w:pPr>
      <w:r w:rsidRPr="091DF3E6" w:rsidR="426C2A8B">
        <w:rPr>
          <w:rFonts w:ascii="Segoe UI" w:hAnsi="Segoe UI" w:eastAsia="Segoe UI" w:cs="Segoe UI"/>
          <w:b w:val="1"/>
          <w:bCs w:val="1"/>
          <w:noProof w:val="0"/>
          <w:color w:val="253148" w:themeColor="text2" w:themeTint="FF" w:themeShade="FF"/>
          <w:sz w:val="18"/>
          <w:szCs w:val="18"/>
          <w:lang w:val="en-IE"/>
        </w:rPr>
        <w:t>PURPOSE (ages 16-18)</w:t>
      </w:r>
    </w:p>
    <w:p w:rsidR="426C2A8B" w:rsidP="091DF3E6" w:rsidRDefault="426C2A8B" w14:paraId="6D2C1291" w14:textId="595D54EA">
      <w:pPr>
        <w:spacing w:before="0" w:beforeAutospacing="off" w:after="0" w:afterAutospacing="off" w:line="276" w:lineRule="auto"/>
      </w:pPr>
      <w:r w:rsidRPr="091DF3E6" w:rsidR="426C2A8B">
        <w:rPr>
          <w:rFonts w:ascii="Segoe UI" w:hAnsi="Segoe UI" w:eastAsia="Segoe UI" w:cs="Segoe UI"/>
          <w:noProof w:val="0"/>
          <w:color w:val="253148" w:themeColor="text2" w:themeTint="FF" w:themeShade="FF"/>
          <w:sz w:val="18"/>
          <w:szCs w:val="18"/>
          <w:lang w:val="en-IE"/>
        </w:rPr>
        <w:t xml:space="preserve"> </w:t>
      </w:r>
    </w:p>
    <w:p w:rsidR="426C2A8B" w:rsidP="091DF3E6" w:rsidRDefault="426C2A8B" w14:paraId="2901BFD7" w14:textId="67AB4B7A">
      <w:pPr>
        <w:spacing w:before="0" w:beforeAutospacing="off" w:after="160" w:afterAutospacing="off" w:line="257" w:lineRule="auto"/>
      </w:pPr>
      <w:r w:rsidRPr="091DF3E6" w:rsidR="426C2A8B">
        <w:rPr>
          <w:rFonts w:ascii="Segoe UI" w:hAnsi="Segoe UI" w:eastAsia="Segoe UI" w:cs="Segoe UI"/>
          <w:noProof w:val="0"/>
          <w:color w:val="253148" w:themeColor="text2" w:themeTint="FF" w:themeShade="FF"/>
          <w:sz w:val="18"/>
          <w:szCs w:val="18"/>
          <w:lang w:val="en-IE"/>
        </w:rPr>
        <w:t xml:space="preserve">Lessons tailored for our students approaching adulthood, designed to kickstart their lives not only as maturing youths but also as forward-thinking global citizens. </w:t>
      </w:r>
      <w:r w:rsidRPr="091DF3E6" w:rsidR="426C2A8B">
        <w:rPr>
          <w:rFonts w:ascii="Segoe UI" w:hAnsi="Segoe UI" w:eastAsia="Segoe UI" w:cs="Segoe UI"/>
          <w:noProof w:val="0"/>
          <w:color w:val="253148" w:themeColor="text2" w:themeTint="FF" w:themeShade="FF"/>
          <w:sz w:val="18"/>
          <w:szCs w:val="18"/>
          <w:lang w:val="en-GB"/>
        </w:rPr>
        <w:t>Available in levels A1-C2.</w:t>
      </w:r>
    </w:p>
    <w:p w:rsidR="426C2A8B" w:rsidP="091DF3E6" w:rsidRDefault="426C2A8B" w14:paraId="50AF01E6" w14:textId="6E55054D">
      <w:pPr>
        <w:spacing w:before="0" w:beforeAutospacing="off" w:after="160" w:afterAutospacing="off" w:line="257" w:lineRule="auto"/>
      </w:pPr>
      <w:r w:rsidRPr="091DF3E6" w:rsidR="426C2A8B">
        <w:rPr>
          <w:rFonts w:ascii="Segoe UI" w:hAnsi="Segoe UI" w:eastAsia="Segoe UI" w:cs="Segoe UI"/>
          <w:noProof w:val="0"/>
          <w:color w:val="253148" w:themeColor="text2" w:themeTint="FF" w:themeShade="FF"/>
          <w:sz w:val="18"/>
          <w:szCs w:val="18"/>
          <w:lang w:val="en-GB"/>
        </w:rPr>
        <w:t xml:space="preserve"> </w:t>
      </w:r>
    </w:p>
    <w:p w:rsidR="426C2A8B" w:rsidP="091DF3E6" w:rsidRDefault="426C2A8B" w14:paraId="69809072" w14:textId="2D6F1D4F">
      <w:pPr>
        <w:spacing w:before="0" w:beforeAutospacing="off" w:after="0" w:afterAutospacing="off" w:line="276" w:lineRule="auto"/>
      </w:pPr>
      <w:r w:rsidRPr="091DF3E6" w:rsidR="426C2A8B">
        <w:rPr>
          <w:rFonts w:ascii="Segoe UI" w:hAnsi="Segoe UI" w:eastAsia="Segoe UI" w:cs="Segoe UI"/>
          <w:noProof w:val="0"/>
          <w:color w:val="253148" w:themeColor="text2" w:themeTint="FF" w:themeShade="FF"/>
          <w:sz w:val="18"/>
          <w:szCs w:val="18"/>
          <w:lang w:val="en-IE"/>
        </w:rPr>
        <w:t>The Connection, Action, and Purpose programmes consist of three different lessons a day:</w:t>
      </w:r>
    </w:p>
    <w:p w:rsidR="426C2A8B" w:rsidP="091DF3E6" w:rsidRDefault="426C2A8B" w14:paraId="4E4F2C90" w14:textId="255208AB">
      <w:pPr>
        <w:spacing w:before="0" w:beforeAutospacing="off" w:after="0" w:afterAutospacing="off" w:line="276" w:lineRule="auto"/>
      </w:pPr>
      <w:r w:rsidRPr="091DF3E6" w:rsidR="426C2A8B">
        <w:rPr>
          <w:rFonts w:ascii="Segoe UI" w:hAnsi="Segoe UI" w:eastAsia="Segoe UI" w:cs="Segoe UI"/>
          <w:noProof w:val="0"/>
          <w:color w:val="253148" w:themeColor="text2" w:themeTint="FF" w:themeShade="FF"/>
          <w:sz w:val="18"/>
          <w:szCs w:val="18"/>
          <w:lang w:val="en-IE"/>
        </w:rPr>
        <w:t xml:space="preserve"> </w:t>
      </w:r>
    </w:p>
    <w:p w:rsidR="426C2A8B" w:rsidP="091DF3E6" w:rsidRDefault="426C2A8B" w14:paraId="03B3A8D3" w14:textId="40975ABF">
      <w:pPr>
        <w:spacing w:before="0" w:beforeAutospacing="off" w:after="0" w:afterAutospacing="off" w:line="276" w:lineRule="auto"/>
      </w:pPr>
      <w:r w:rsidRPr="091DF3E6" w:rsidR="426C2A8B">
        <w:rPr>
          <w:rFonts w:ascii="Segoe UI" w:hAnsi="Segoe UI" w:eastAsia="Segoe UI" w:cs="Segoe UI"/>
          <w:b w:val="1"/>
          <w:bCs w:val="1"/>
          <w:noProof w:val="0"/>
          <w:color w:val="253148" w:themeColor="text2" w:themeTint="FF" w:themeShade="FF"/>
          <w:sz w:val="18"/>
          <w:szCs w:val="18"/>
          <w:lang w:val="en-IE"/>
        </w:rPr>
        <w:t>FOCUS ON LANGUAGE</w:t>
      </w:r>
    </w:p>
    <w:p w:rsidR="426C2A8B" w:rsidP="091DF3E6" w:rsidRDefault="426C2A8B" w14:paraId="776FC594" w14:textId="7E450B6B">
      <w:pPr>
        <w:spacing w:before="0" w:beforeAutospacing="off" w:after="0" w:afterAutospacing="off" w:line="276" w:lineRule="auto"/>
      </w:pPr>
      <w:r w:rsidRPr="091DF3E6" w:rsidR="426C2A8B">
        <w:rPr>
          <w:rFonts w:ascii="Segoe UI" w:hAnsi="Segoe UI" w:eastAsia="Segoe UI" w:cs="Segoe UI"/>
          <w:noProof w:val="0"/>
          <w:color w:val="253148" w:themeColor="text2" w:themeTint="FF" w:themeShade="FF"/>
          <w:sz w:val="18"/>
          <w:szCs w:val="18"/>
          <w:lang w:val="en-IE"/>
        </w:rPr>
        <w:t xml:space="preserve"> </w:t>
      </w:r>
    </w:p>
    <w:p w:rsidR="426C2A8B" w:rsidP="091DF3E6" w:rsidRDefault="426C2A8B" w14:paraId="12CE2AC8" w14:textId="33EFC5CE">
      <w:pPr>
        <w:spacing w:before="0" w:beforeAutospacing="off" w:after="0" w:afterAutospacing="off" w:line="276" w:lineRule="auto"/>
      </w:pPr>
      <w:r w:rsidRPr="091DF3E6" w:rsidR="426C2A8B">
        <w:rPr>
          <w:rFonts w:ascii="Segoe UI" w:hAnsi="Segoe UI" w:eastAsia="Segoe UI" w:cs="Segoe UI"/>
          <w:noProof w:val="0"/>
          <w:color w:val="253148" w:themeColor="text2" w:themeTint="FF" w:themeShade="FF"/>
          <w:sz w:val="18"/>
          <w:szCs w:val="18"/>
          <w:lang w:val="en-IE"/>
        </w:rPr>
        <w:t>These lessons aim to empower our students’ linguistic awareness and capabilities by working on all language skills (reading, writing, listening, speaking) and systems (grammar, phonology, lexis, discourse), as well as using materials relevant to exam preparation (KET, PET, FCE, CAE, TOEFL, IELTS, GESE).</w:t>
      </w:r>
    </w:p>
    <w:p w:rsidR="426C2A8B" w:rsidP="091DF3E6" w:rsidRDefault="426C2A8B" w14:paraId="6DF49C01" w14:textId="75D97B31">
      <w:pPr>
        <w:spacing w:before="0" w:beforeAutospacing="off" w:after="0" w:afterAutospacing="off" w:line="276" w:lineRule="auto"/>
      </w:pPr>
      <w:r w:rsidRPr="091DF3E6" w:rsidR="426C2A8B">
        <w:rPr>
          <w:rFonts w:ascii="Segoe UI" w:hAnsi="Segoe UI" w:eastAsia="Segoe UI" w:cs="Segoe UI"/>
          <w:b w:val="1"/>
          <w:bCs w:val="1"/>
          <w:noProof w:val="0"/>
          <w:color w:val="253148" w:themeColor="text2" w:themeTint="FF" w:themeShade="FF"/>
          <w:sz w:val="18"/>
          <w:szCs w:val="18"/>
          <w:lang w:val="en-IE"/>
        </w:rPr>
        <w:t xml:space="preserve"> </w:t>
      </w:r>
    </w:p>
    <w:p w:rsidR="426C2A8B" w:rsidP="091DF3E6" w:rsidRDefault="426C2A8B" w14:paraId="469B1886" w14:textId="6A2E7F98">
      <w:pPr>
        <w:spacing w:before="0" w:beforeAutospacing="off" w:after="0" w:afterAutospacing="off" w:line="276" w:lineRule="auto"/>
      </w:pPr>
      <w:r w:rsidRPr="091DF3E6" w:rsidR="426C2A8B">
        <w:rPr>
          <w:rFonts w:ascii="Segoe UI" w:hAnsi="Segoe UI" w:eastAsia="Segoe UI" w:cs="Segoe UI"/>
          <w:b w:val="1"/>
          <w:bCs w:val="1"/>
          <w:noProof w:val="0"/>
          <w:color w:val="253148" w:themeColor="text2" w:themeTint="FF" w:themeShade="FF"/>
          <w:sz w:val="18"/>
          <w:szCs w:val="18"/>
          <w:lang w:val="en-IE"/>
        </w:rPr>
        <w:t>FOCUS ON LEADERSHIP</w:t>
      </w:r>
    </w:p>
    <w:p w:rsidR="426C2A8B" w:rsidP="091DF3E6" w:rsidRDefault="426C2A8B" w14:paraId="0A1B0126" w14:textId="5DC603B0">
      <w:pPr>
        <w:spacing w:before="0" w:beforeAutospacing="off" w:after="0" w:afterAutospacing="off" w:line="276" w:lineRule="auto"/>
      </w:pPr>
      <w:r w:rsidRPr="091DF3E6" w:rsidR="426C2A8B">
        <w:rPr>
          <w:rFonts w:ascii="Segoe UI" w:hAnsi="Segoe UI" w:eastAsia="Segoe UI" w:cs="Segoe UI"/>
          <w:noProof w:val="0"/>
          <w:color w:val="253148" w:themeColor="text2" w:themeTint="FF" w:themeShade="FF"/>
          <w:sz w:val="18"/>
          <w:szCs w:val="18"/>
          <w:lang w:val="en-IE"/>
        </w:rPr>
        <w:t xml:space="preserve"> </w:t>
      </w:r>
    </w:p>
    <w:p w:rsidR="426C2A8B" w:rsidP="091DF3E6" w:rsidRDefault="426C2A8B" w14:paraId="62B2D84B" w14:textId="7AE0B76B">
      <w:pPr>
        <w:spacing w:before="0" w:beforeAutospacing="off" w:after="0" w:afterAutospacing="off" w:line="276" w:lineRule="auto"/>
      </w:pPr>
      <w:r w:rsidRPr="091DF3E6" w:rsidR="426C2A8B">
        <w:rPr>
          <w:rFonts w:ascii="Segoe UI" w:hAnsi="Segoe UI" w:eastAsia="Segoe UI" w:cs="Segoe UI"/>
          <w:noProof w:val="0"/>
          <w:color w:val="253148" w:themeColor="text2" w:themeTint="FF" w:themeShade="FF"/>
          <w:sz w:val="18"/>
          <w:szCs w:val="18"/>
          <w:lang w:val="en-IE"/>
        </w:rPr>
        <w:t>This programme is designed to equip students with essential 21st-century skills, focusing on leadership development, communication and teamwork. Students build the confidence and competencies needed to grow into empowered young adults.</w:t>
      </w:r>
    </w:p>
    <w:p w:rsidR="426C2A8B" w:rsidP="091DF3E6" w:rsidRDefault="426C2A8B" w14:paraId="02C84DCF" w14:textId="65DFC988">
      <w:pPr>
        <w:spacing w:before="0" w:beforeAutospacing="off" w:after="0" w:afterAutospacing="off" w:line="276" w:lineRule="auto"/>
      </w:pPr>
      <w:r w:rsidRPr="091DF3E6" w:rsidR="426C2A8B">
        <w:rPr>
          <w:rFonts w:ascii="Segoe UI" w:hAnsi="Segoe UI" w:eastAsia="Segoe UI" w:cs="Segoe UI"/>
          <w:noProof w:val="0"/>
          <w:color w:val="253148" w:themeColor="text2" w:themeTint="FF" w:themeShade="FF"/>
          <w:sz w:val="18"/>
          <w:szCs w:val="18"/>
          <w:lang w:val="en-IE"/>
        </w:rPr>
        <w:t xml:space="preserve"> </w:t>
      </w:r>
    </w:p>
    <w:p w:rsidR="426C2A8B" w:rsidP="091DF3E6" w:rsidRDefault="426C2A8B" w14:paraId="7ECC9931" w14:textId="78E91E13">
      <w:pPr>
        <w:spacing w:before="0" w:beforeAutospacing="off" w:after="160" w:afterAutospacing="off" w:line="257" w:lineRule="auto"/>
      </w:pPr>
      <w:r w:rsidRPr="091DF3E6" w:rsidR="426C2A8B">
        <w:rPr>
          <w:rFonts w:ascii="Segoe UI" w:hAnsi="Segoe UI" w:eastAsia="Segoe UI" w:cs="Segoe UI"/>
          <w:b w:val="1"/>
          <w:bCs w:val="1"/>
          <w:noProof w:val="0"/>
          <w:color w:val="253148" w:themeColor="text2" w:themeTint="FF" w:themeShade="FF"/>
          <w:sz w:val="18"/>
          <w:szCs w:val="18"/>
          <w:lang w:val="en-IE"/>
        </w:rPr>
        <w:t>FOCUS ON CULTURE</w:t>
      </w:r>
    </w:p>
    <w:p w:rsidR="426C2A8B" w:rsidP="091DF3E6" w:rsidRDefault="426C2A8B" w14:paraId="2356B27B" w14:textId="20880897">
      <w:pPr>
        <w:spacing w:before="0" w:beforeAutospacing="off" w:after="0" w:afterAutospacing="off" w:line="276" w:lineRule="auto"/>
      </w:pPr>
      <w:r w:rsidRPr="091DF3E6" w:rsidR="426C2A8B">
        <w:rPr>
          <w:rFonts w:ascii="Segoe UI" w:hAnsi="Segoe UI" w:eastAsia="Segoe UI" w:cs="Segoe UI"/>
          <w:noProof w:val="0"/>
          <w:color w:val="253148" w:themeColor="text2" w:themeTint="FF" w:themeShade="FF"/>
          <w:sz w:val="18"/>
          <w:szCs w:val="18"/>
          <w:lang w:val="en-IE"/>
        </w:rPr>
        <w:t>These lessons combine CLIL and British culture, allowing students to use English to explore a range of disciplines, including art, literature, natural sciences, as well as the history and geography of the UK.</w:t>
      </w:r>
    </w:p>
    <w:p w:rsidR="091DF3E6" w:rsidP="091DF3E6" w:rsidRDefault="091DF3E6" w14:paraId="1DA7591D" w14:textId="6569AA71">
      <w:pPr>
        <w:pStyle w:val="Normal"/>
        <w:spacing w:before="0" w:beforeAutospacing="off" w:after="0" w:afterAutospacing="off" w:line="276" w:lineRule="auto"/>
        <w:rPr>
          <w:rFonts w:ascii="Segoe UI" w:hAnsi="Segoe UI" w:eastAsia="Segoe UI" w:cs="Segoe UI"/>
          <w:noProof w:val="0"/>
          <w:color w:val="253148" w:themeColor="text2" w:themeTint="FF" w:themeShade="FF"/>
          <w:sz w:val="18"/>
          <w:szCs w:val="18"/>
          <w:lang w:val="en-GB"/>
        </w:rPr>
      </w:pPr>
    </w:p>
    <w:p w:rsidR="426C2A8B" w:rsidP="091DF3E6" w:rsidRDefault="426C2A8B" w14:paraId="52E8410E" w14:textId="0A3FAED1">
      <w:pPr>
        <w:pStyle w:val="Normal"/>
        <w:spacing w:before="0" w:beforeAutospacing="off" w:after="0" w:afterAutospacing="off" w:line="276" w:lineRule="auto"/>
      </w:pPr>
      <w:r w:rsidRPr="091DF3E6" w:rsidR="426C2A8B">
        <w:rPr>
          <w:rFonts w:ascii="Segoe UI" w:hAnsi="Segoe UI" w:eastAsia="Segoe UI" w:cs="Segoe UI"/>
          <w:b w:val="1"/>
          <w:bCs w:val="1"/>
          <w:noProof w:val="0"/>
          <w:color w:val="253148" w:themeColor="text2" w:themeTint="FF" w:themeShade="FF"/>
          <w:sz w:val="18"/>
          <w:szCs w:val="18"/>
          <w:lang w:val="en-IE"/>
        </w:rPr>
        <w:t>PLACEMENT TESTS</w:t>
      </w:r>
    </w:p>
    <w:p w:rsidR="00B9149F" w:rsidP="00B9149F" w:rsidRDefault="008C7510" w14:paraId="20A366A6" w14:textId="642C9D72">
      <w:pPr>
        <w:spacing w:after="200"/>
      </w:pPr>
      <w:r>
        <w:br/>
      </w:r>
      <w:r w:rsidR="00B9149F">
        <w:t>We offer classes at four levels from elementary to upper intermediate. Students are given a placement test on their first day of classes to ensure they are placed at the correct level.</w:t>
      </w:r>
    </w:p>
    <w:p w:rsidR="00B9149F" w:rsidP="00B9149F" w:rsidRDefault="00B9149F" w14:paraId="6B6CA299" w14:textId="6D7C4A72">
      <w:pPr>
        <w:spacing w:after="200"/>
      </w:pPr>
      <w:r>
        <w:t>Once the tests have been marked students will not be told their score unless they specifically ask for it but will be placed into a class from level from A1-C1 based on these results.</w:t>
      </w:r>
      <w:r w:rsidR="006E696B">
        <w:br/>
      </w:r>
    </w:p>
    <w:p w:rsidR="006E696B" w:rsidP="00B9149F" w:rsidRDefault="00B9149F" w14:paraId="03A71927" w14:textId="77777777">
      <w:pPr>
        <w:spacing w:after="200"/>
      </w:pPr>
      <w:r>
        <w:t>If students are not happy with their level, they can speak with the Course Director who can decide if it is necessary for the student to change levels</w:t>
      </w:r>
      <w:r w:rsidR="006E696B">
        <w:t>.</w:t>
      </w:r>
      <w:r w:rsidR="006E696B">
        <w:br/>
      </w:r>
    </w:p>
    <w:p w:rsidR="00B9149F" w:rsidP="00B9149F" w:rsidRDefault="00B9149F" w14:paraId="6A16A7A4" w14:textId="59DCB8B7">
      <w:pPr>
        <w:spacing w:after="200"/>
      </w:pPr>
      <w:r>
        <w:t>We always try to split groups into different classes to mix nationalities, but this does depend on their levels and the numbers of students that we have on site. We will provide all course materials, including an exercise book and a pen.</w:t>
      </w:r>
    </w:p>
    <w:p w:rsidR="00B9149F" w:rsidP="00B9149F" w:rsidRDefault="00B9149F" w14:paraId="022A3E7C" w14:textId="77777777">
      <w:pPr>
        <w:spacing w:after="200"/>
      </w:pPr>
      <w:r>
        <w:t xml:space="preserve"> </w:t>
      </w:r>
    </w:p>
    <w:p w:rsidR="00B9149F" w:rsidP="008C7510" w:rsidRDefault="00B9149F" w14:paraId="29ABD0D9" w14:textId="7430FF7B">
      <w:pPr>
        <w:pStyle w:val="Heading1"/>
      </w:pPr>
      <w:bookmarkStart w:name="_Toc133316219" w:id="20"/>
      <w:r>
        <w:t>Attendance</w:t>
      </w:r>
      <w:bookmarkEnd w:id="20"/>
      <w:r w:rsidR="008C7510">
        <w:br/>
      </w:r>
    </w:p>
    <w:p w:rsidR="00B9149F" w:rsidP="00B9149F" w:rsidRDefault="00B9149F" w14:paraId="3F77D858" w14:textId="77777777">
      <w:pPr>
        <w:spacing w:after="200"/>
      </w:pPr>
      <w:r>
        <w:t>A class register will be taken at the beginning of each lesson. The importance of attending lessons should be impressed upon students and permission to be absent will only be given under exceptional circumstances agreed by the Group Leader in consultation with the Centre Manager.</w:t>
      </w:r>
    </w:p>
    <w:p w:rsidR="00B9149F" w:rsidP="00B9149F" w:rsidRDefault="00B9149F" w14:paraId="73B38BB2" w14:textId="77777777">
      <w:pPr>
        <w:spacing w:after="200"/>
      </w:pPr>
    </w:p>
    <w:p w:rsidRPr="008C7510" w:rsidR="00B9149F" w:rsidP="00B9149F" w:rsidRDefault="00B9149F" w14:paraId="4A0322CD" w14:textId="77777777">
      <w:pPr>
        <w:spacing w:after="200"/>
        <w:rPr>
          <w:b/>
          <w:bCs/>
        </w:rPr>
      </w:pPr>
      <w:r w:rsidRPr="008C7510">
        <w:rPr>
          <w:b/>
          <w:bCs/>
        </w:rPr>
        <w:t>Policy on student absences:</w:t>
      </w:r>
    </w:p>
    <w:p w:rsidR="00B9149F" w:rsidP="00B9149F" w:rsidRDefault="00B9149F" w14:paraId="755AE51E" w14:textId="77777777">
      <w:pPr>
        <w:spacing w:after="200"/>
      </w:pPr>
      <w:r>
        <w:t xml:space="preserve">All students enrolled at UK Language Courses must attend a minimum of 90% of the lessons, activities and excursions </w:t>
      </w:r>
      <w:proofErr w:type="gramStart"/>
      <w:r>
        <w:t>in order to</w:t>
      </w:r>
      <w:proofErr w:type="gramEnd"/>
      <w:r>
        <w:t xml:space="preserve"> receive their certificate for having completed the course. Absence for any reason other than illness will not normally be accepted.</w:t>
      </w:r>
    </w:p>
    <w:p w:rsidR="00B9149F" w:rsidP="00B9149F" w:rsidRDefault="00B9149F" w14:paraId="3B149726" w14:textId="77777777">
      <w:pPr>
        <w:spacing w:after="200"/>
      </w:pPr>
    </w:p>
    <w:p w:rsidR="00B9149F" w:rsidP="00B9149F" w:rsidRDefault="00B9149F" w14:paraId="1FF77256" w14:textId="77777777">
      <w:pPr>
        <w:spacing w:after="200"/>
      </w:pPr>
      <w:r>
        <w:t>Absence from lessons must be reported by the student’s Group Leader to the Course Director. Absence from activities and/or excursions must be reported by the Group Leader to the Excursions and Activity Manager. If a student is absent due to illness for more than three days, they must be attended to by a medical professional and a record of this must be kept.</w:t>
      </w:r>
    </w:p>
    <w:p w:rsidR="00B9149F" w:rsidP="00B9149F" w:rsidRDefault="00B9149F" w14:paraId="72EA0570" w14:textId="77777777">
      <w:pPr>
        <w:spacing w:after="200"/>
      </w:pPr>
    </w:p>
    <w:p w:rsidR="00B9149F" w:rsidP="00B9149F" w:rsidRDefault="00B9149F" w14:paraId="16DF7C5F" w14:textId="0DCE4A27">
      <w:pPr>
        <w:spacing w:after="200"/>
      </w:pPr>
      <w:r>
        <w:t xml:space="preserve">Group Leaders can arrange to observe </w:t>
      </w:r>
      <w:r w:rsidR="001E6E42">
        <w:t xml:space="preserve">a </w:t>
      </w:r>
      <w:r>
        <w:t>lesson if they want to, but you must arrange this in advance with the Course Director and teacher.</w:t>
      </w:r>
      <w:r w:rsidR="008C7510">
        <w:br/>
      </w:r>
    </w:p>
    <w:p w:rsidR="008C7510" w:rsidRDefault="008C7510" w14:paraId="206ECCEA" w14:textId="77777777">
      <w:pPr>
        <w:spacing w:after="200"/>
      </w:pPr>
      <w:r>
        <w:br w:type="page"/>
      </w:r>
    </w:p>
    <w:p w:rsidR="00B9149F" w:rsidP="008C7510" w:rsidRDefault="00B9149F" w14:paraId="16B30488" w14:textId="10BF92C8">
      <w:pPr>
        <w:pStyle w:val="Title"/>
      </w:pPr>
      <w:bookmarkStart w:name="_Toc133316220" w:id="21"/>
      <w:r>
        <w:t>Excursions</w:t>
      </w:r>
      <w:bookmarkEnd w:id="21"/>
    </w:p>
    <w:p w:rsidR="00B9149F" w:rsidP="008C7510" w:rsidRDefault="008C7510" w14:paraId="6CC19BD6" w14:textId="658A26E7">
      <w:pPr>
        <w:pStyle w:val="Heading1"/>
      </w:pPr>
      <w:r>
        <w:br/>
      </w:r>
      <w:bookmarkStart w:name="_Toc133316221" w:id="22"/>
      <w:r w:rsidR="00B9149F">
        <w:t>Organisation of excursions</w:t>
      </w:r>
      <w:bookmarkEnd w:id="22"/>
    </w:p>
    <w:p w:rsidR="00B9149F" w:rsidP="00B9149F" w:rsidRDefault="00B9149F" w14:paraId="5A84570D" w14:textId="77777777">
      <w:pPr>
        <w:spacing w:after="200"/>
      </w:pPr>
    </w:p>
    <w:p w:rsidR="00B9149F" w:rsidP="00B9149F" w:rsidRDefault="00B9149F" w14:paraId="55999B2F" w14:textId="278BEACC">
      <w:pPr>
        <w:spacing w:after="200"/>
      </w:pPr>
      <w:r>
        <w:t>On most programmes, students will go on one full day and one-half day excursion and one local visit per week. This is one of the most enjoyable parts of the programme for students and Group Leaders and ensuring your students observe a few basic rules will make each excursion pleasurable for everyone.</w:t>
      </w:r>
    </w:p>
    <w:p w:rsidR="00B9149F" w:rsidP="00B9149F" w:rsidRDefault="00B9149F" w14:paraId="290615C4" w14:textId="0E85ED81">
      <w:pPr>
        <w:spacing w:after="200"/>
      </w:pPr>
      <w:r>
        <w:t xml:space="preserve">The Group Leader should therefore make sure everyone has understood the itinerary, which will be given to you by our activity </w:t>
      </w:r>
      <w:r w:rsidR="00E25122">
        <w:t xml:space="preserve">team </w:t>
      </w:r>
      <w:r>
        <w:t>before the excursion.</w:t>
      </w:r>
    </w:p>
    <w:p w:rsidR="00B9149F" w:rsidP="00B9149F" w:rsidRDefault="00B9149F" w14:paraId="18F259E7" w14:textId="7989CCBE">
      <w:pPr>
        <w:spacing w:after="200"/>
      </w:pPr>
      <w:r>
        <w:t xml:space="preserve">A good ratio of UKLC </w:t>
      </w:r>
      <w:r w:rsidR="002A346A">
        <w:t>team members</w:t>
      </w:r>
      <w:r>
        <w:t xml:space="preserve"> to students is maintained on excursions, but the Group Leader also has an important supervisory role.</w:t>
      </w:r>
    </w:p>
    <w:p w:rsidR="00B9149F" w:rsidP="00B9149F" w:rsidRDefault="00B9149F" w14:paraId="246FA1AD" w14:textId="2B8AF724">
      <w:pPr>
        <w:spacing w:after="200"/>
      </w:pPr>
      <w:r>
        <w:t xml:space="preserve">Communication and co-operation between Group Leaders and </w:t>
      </w:r>
      <w:r w:rsidR="00E25122">
        <w:t xml:space="preserve">the </w:t>
      </w:r>
      <w:r>
        <w:t xml:space="preserve">UKLC </w:t>
      </w:r>
      <w:r w:rsidR="00E25122">
        <w:t xml:space="preserve">team </w:t>
      </w:r>
      <w:r>
        <w:t>is especially important. The Group Leader is vital in ensuring that the students have understood what is expected of them, principally that:</w:t>
      </w:r>
    </w:p>
    <w:p w:rsidR="00B9149F" w:rsidP="00B9149F" w:rsidRDefault="00B9149F" w14:paraId="699A2A82" w14:textId="77777777">
      <w:pPr>
        <w:spacing w:after="200"/>
      </w:pPr>
    </w:p>
    <w:p w:rsidR="00B9149F" w:rsidP="008C7510" w:rsidRDefault="00B9149F" w14:paraId="5A5DB410" w14:textId="32582611">
      <w:pPr>
        <w:pStyle w:val="ListParagraph"/>
        <w:numPr>
          <w:ilvl w:val="0"/>
          <w:numId w:val="14"/>
        </w:numPr>
        <w:spacing w:after="200"/>
      </w:pPr>
      <w:r>
        <w:t xml:space="preserve">They must be prompt to meet the coach, both on departure from the centre and for the return journey, so the complete planned itinerary can be </w:t>
      </w:r>
      <w:proofErr w:type="gramStart"/>
      <w:r>
        <w:t>followed</w:t>
      </w:r>
      <w:proofErr w:type="gramEnd"/>
      <w:r>
        <w:t xml:space="preserve"> and they will be back in time for the evening meal.</w:t>
      </w:r>
    </w:p>
    <w:p w:rsidR="00B9149F" w:rsidP="00B9149F" w:rsidRDefault="00B9149F" w14:paraId="57D1A6CC" w14:textId="77777777">
      <w:pPr>
        <w:spacing w:after="200"/>
      </w:pPr>
    </w:p>
    <w:p w:rsidR="00B9149F" w:rsidP="008C7510" w:rsidRDefault="00B9149F" w14:paraId="20F8C9E9" w14:textId="50468015">
      <w:pPr>
        <w:pStyle w:val="ListParagraph"/>
        <w:numPr>
          <w:ilvl w:val="0"/>
          <w:numId w:val="14"/>
        </w:numPr>
        <w:spacing w:after="200"/>
      </w:pPr>
      <w:r>
        <w:t>They should not leave the group without permission from you and if they do go off, they must always stay in small groups and never go off by themselves.</w:t>
      </w:r>
    </w:p>
    <w:p w:rsidR="00B9149F" w:rsidP="00B9149F" w:rsidRDefault="00B9149F" w14:paraId="0366B568" w14:textId="77777777">
      <w:pPr>
        <w:spacing w:after="200"/>
      </w:pPr>
    </w:p>
    <w:p w:rsidR="00B9149F" w:rsidP="008C7510" w:rsidRDefault="00B9149F" w14:paraId="164A0E62" w14:textId="553E9D92">
      <w:pPr>
        <w:pStyle w:val="ListParagraph"/>
        <w:numPr>
          <w:ilvl w:val="0"/>
          <w:numId w:val="14"/>
        </w:numPr>
        <w:spacing w:after="200"/>
      </w:pPr>
      <w:r>
        <w:t xml:space="preserve">If a student fails to turn up for the meeting point, </w:t>
      </w:r>
      <w:r w:rsidR="002A346A">
        <w:t xml:space="preserve">The </w:t>
      </w:r>
      <w:r>
        <w:t xml:space="preserve">UKLC </w:t>
      </w:r>
      <w:r w:rsidR="002A346A">
        <w:t xml:space="preserve">team </w:t>
      </w:r>
      <w:r>
        <w:t xml:space="preserve">will help you in quickly finding out who last saw the student and where. An attempt will be made to contact them on their mobile if possible. (We advise you to </w:t>
      </w:r>
      <w:proofErr w:type="gramStart"/>
      <w:r>
        <w:t>carry a list of your students’ contact details at all times</w:t>
      </w:r>
      <w:proofErr w:type="gramEnd"/>
      <w:r>
        <w:t xml:space="preserve">) If they are not found within one hour, the rest of the group will have to continue with the excursion or return to the centre and a member of </w:t>
      </w:r>
      <w:r w:rsidR="00E25122">
        <w:t xml:space="preserve">the </w:t>
      </w:r>
      <w:r>
        <w:t xml:space="preserve">UKLC </w:t>
      </w:r>
      <w:r w:rsidR="00E25122">
        <w:t>team</w:t>
      </w:r>
      <w:r>
        <w:t xml:space="preserve"> will remain behind. If there is more than one Group Leader with your group, then one leader should also remain behind. If there is only one leader with the group and they wish to remain behind, </w:t>
      </w:r>
      <w:r w:rsidR="00E25122">
        <w:t xml:space="preserve">the </w:t>
      </w:r>
      <w:r>
        <w:t xml:space="preserve">UKLC </w:t>
      </w:r>
      <w:r w:rsidR="00E25122">
        <w:t xml:space="preserve">team </w:t>
      </w:r>
      <w:r>
        <w:t>will take responsibility for getting the rest of group back to the centre.</w:t>
      </w:r>
    </w:p>
    <w:p w:rsidR="00B9149F" w:rsidP="00B9149F" w:rsidRDefault="00B9149F" w14:paraId="32167089" w14:textId="77777777">
      <w:pPr>
        <w:spacing w:after="200"/>
      </w:pPr>
    </w:p>
    <w:p w:rsidR="00B9149F" w:rsidP="008C7510" w:rsidRDefault="00B9149F" w14:paraId="21E814AF" w14:textId="54D0D4DC">
      <w:pPr>
        <w:pStyle w:val="ListParagraph"/>
        <w:numPr>
          <w:ilvl w:val="0"/>
          <w:numId w:val="14"/>
        </w:numPr>
        <w:spacing w:after="200"/>
      </w:pPr>
      <w:r>
        <w:t xml:space="preserve">During your stay, each student will be given a wrist band and lanyard upon arrival, these will have the following emergency telephone number printed on it: 00 44 1244 567695 If you need to contact the centre in the event of an emergency please call this number and follow the options for the relevant centre, this will then put you through to the person on duty. Students must </w:t>
      </w:r>
      <w:proofErr w:type="gramStart"/>
      <w:r>
        <w:t>wear wrist bands and lanyards at ALL times</w:t>
      </w:r>
      <w:proofErr w:type="gramEnd"/>
      <w:r>
        <w:t xml:space="preserve"> and will face a penalty fine of £1 if found without!</w:t>
      </w:r>
    </w:p>
    <w:p w:rsidR="00B9149F" w:rsidP="00B9149F" w:rsidRDefault="00B9149F" w14:paraId="5F6E3A0A" w14:textId="77777777">
      <w:pPr>
        <w:spacing w:after="200"/>
      </w:pPr>
    </w:p>
    <w:p w:rsidR="008C7510" w:rsidP="00B9149F" w:rsidRDefault="008C7510" w14:paraId="15CF7E25" w14:textId="77777777">
      <w:pPr>
        <w:spacing w:after="200"/>
      </w:pPr>
    </w:p>
    <w:p w:rsidR="00B9149F" w:rsidP="00B9149F" w:rsidRDefault="00B9149F" w14:paraId="28444BF6" w14:textId="1EC3AD1E">
      <w:pPr>
        <w:spacing w:after="200"/>
      </w:pPr>
      <w:r>
        <w:t>Students will go on full day excursions according to their groups and Group Leaders will accompany them.</w:t>
      </w:r>
    </w:p>
    <w:p w:rsidR="00B9149F" w:rsidP="00B9149F" w:rsidRDefault="00B9149F" w14:paraId="5A8B8997" w14:textId="19B65785">
      <w:pPr>
        <w:spacing w:after="200"/>
      </w:pPr>
      <w:r>
        <w:t>In addition to the full day and half-day excursions, centres generally offer the opportunity to go on optional excursions and activities, predominantly but not always on Sundays, which will have to be paid for by the students. Please note that this may not be possible in all centres as in some centres we operate classes on a Saturday and the full day excursion takes place on a Sunday. Please see the sample programme that has been sent to your</w:t>
      </w:r>
      <w:r w:rsidR="00BA05D9">
        <w:t xml:space="preserve"> ETO</w:t>
      </w:r>
      <w:r>
        <w:t>.</w:t>
      </w:r>
      <w:r w:rsidR="002A346A">
        <w:t xml:space="preserve"> We ask that these are </w:t>
      </w:r>
      <w:r w:rsidR="0028051F">
        <w:t>organised</w:t>
      </w:r>
      <w:r w:rsidR="002A346A">
        <w:t xml:space="preserve"> in advance of your arrival where possible through your </w:t>
      </w:r>
      <w:r w:rsidR="00600738">
        <w:t>ETO</w:t>
      </w:r>
      <w:r w:rsidR="002A346A">
        <w:t>.</w:t>
      </w:r>
    </w:p>
    <w:p w:rsidR="00B9149F" w:rsidP="00B9149F" w:rsidRDefault="00B9149F" w14:paraId="0EEB750E" w14:textId="2D2BCF3A">
      <w:pPr>
        <w:spacing w:after="200"/>
      </w:pPr>
      <w:r>
        <w:t xml:space="preserve">If you plan to take your students on extra excursions, or you have specific requests in mind, it would be great to inform your </w:t>
      </w:r>
      <w:r w:rsidR="00600738">
        <w:t>ETO</w:t>
      </w:r>
      <w:r>
        <w:t xml:space="preserve"> as soon as possible, so they can let us know and we can book in advance. As these excursions are extra to the programme it may be a good idea to advise your students to bring additional money with them </w:t>
      </w:r>
      <w:proofErr w:type="gramStart"/>
      <w:r>
        <w:t>in order to</w:t>
      </w:r>
      <w:proofErr w:type="gramEnd"/>
      <w:r>
        <w:t xml:space="preserve"> avoid disappointment.</w:t>
      </w:r>
    </w:p>
    <w:p w:rsidR="00B9149F" w:rsidP="00B9149F" w:rsidRDefault="00B9149F" w14:paraId="79F6453E" w14:textId="64FE9D70">
      <w:pPr>
        <w:spacing w:after="200"/>
      </w:pPr>
      <w:r>
        <w:t>If your group does have a particular request for an optional excursion, we suggest you discuss it with the Excursion and Activity Manager</w:t>
      </w:r>
      <w:r w:rsidR="00F51DFA">
        <w:t xml:space="preserve"> at least 5 days before the intended </w:t>
      </w:r>
      <w:r w:rsidR="00851804">
        <w:t>excursions day</w:t>
      </w:r>
      <w:r>
        <w:t xml:space="preserve">. They will be pleased to give you assistance as to cost and availability of coaches and entrances, details of how to book and advice and suggestions on itineraries. When required a member of </w:t>
      </w:r>
      <w:r w:rsidR="00E25122">
        <w:t xml:space="preserve">the </w:t>
      </w:r>
      <w:r>
        <w:t xml:space="preserve">UKLC </w:t>
      </w:r>
      <w:r w:rsidR="00E25122">
        <w:t xml:space="preserve">team </w:t>
      </w:r>
      <w:r>
        <w:t>will be allocated to you to accompany you on your optional excursion.</w:t>
      </w:r>
    </w:p>
    <w:p w:rsidR="00B9149F" w:rsidP="00B9149F" w:rsidRDefault="00B9149F" w14:paraId="77CB4D56" w14:textId="7433EE00">
      <w:pPr>
        <w:spacing w:after="200"/>
      </w:pPr>
    </w:p>
    <w:p w:rsidRPr="008C7510" w:rsidR="00B9149F" w:rsidP="00B9149F" w:rsidRDefault="00B9149F" w14:paraId="643158D9" w14:textId="3A79E3BD">
      <w:pPr>
        <w:spacing w:after="200"/>
        <w:rPr>
          <w:b/>
          <w:bCs/>
        </w:rPr>
      </w:pPr>
      <w:r w:rsidRPr="008C7510">
        <w:rPr>
          <w:b/>
          <w:bCs/>
        </w:rPr>
        <w:t>Free Time on Excursions:</w:t>
      </w:r>
    </w:p>
    <w:p w:rsidR="00B9149F" w:rsidP="00B9149F" w:rsidRDefault="15FC0287" w14:paraId="542A7910" w14:textId="06DECD44">
      <w:pPr>
        <w:spacing w:after="200"/>
      </w:pPr>
      <w:r>
        <w:t>On excursions, students are supervised by our team and by you. All excursions have an element of free time incorporated into the itinerary if you agree (if no free time is desired then the UKLC team will continue to supervise the group). Free time is age dependent as follows: under 10 years old – no unaccompanied free time, 11-14 – groups of 4 to 5 students are allowed free time but must return to the agreed meeting point every 30 to 45 minutes (this is city dependent e.g. in larger cities the time will be shorter) and if possible UKLC and Group Leaders will still accompany, 14-17 – groups of 3 to 4 students are allowed free time and must return to the agreed meeting point every hour. On no account should students wander off alone. Students should have their wristband and lanyard and be aware of the meeting points. (See excursion policy and risk assessments).</w:t>
      </w:r>
    </w:p>
    <w:p w:rsidR="00B9149F" w:rsidP="00B9149F" w:rsidRDefault="00B9149F" w14:paraId="7C733ACB" w14:textId="77777777">
      <w:pPr>
        <w:spacing w:after="200"/>
      </w:pPr>
    </w:p>
    <w:p w:rsidR="00B9149F" w:rsidP="00B9149F" w:rsidRDefault="00B9149F" w14:paraId="6BA371BC" w14:textId="77777777">
      <w:pPr>
        <w:spacing w:after="200"/>
      </w:pPr>
      <w:r w:rsidRPr="008C7510">
        <w:rPr>
          <w:b/>
          <w:bCs/>
        </w:rPr>
        <w:t>NOTES FOR HOMESTAY STUDENTS:</w:t>
      </w:r>
      <w:r>
        <w:t xml:space="preserve"> If a visit has taken place in the centre of town and it makes more sense for the student to head home from there, they must inform the HSC and agree a time to sign out with them at a designated place.</w:t>
      </w:r>
    </w:p>
    <w:p w:rsidR="00B9149F" w:rsidP="00B9149F" w:rsidRDefault="00B9149F" w14:paraId="784F1A07" w14:textId="77777777">
      <w:pPr>
        <w:spacing w:after="200"/>
      </w:pPr>
    </w:p>
    <w:p w:rsidR="00B9149F" w:rsidP="00B9149F" w:rsidRDefault="00B9149F" w14:paraId="0DA66B91" w14:textId="77777777">
      <w:pPr>
        <w:spacing w:after="200"/>
      </w:pPr>
      <w:r>
        <w:t xml:space="preserve">At the weekend, there will usually be a full day </w:t>
      </w:r>
      <w:proofErr w:type="gramStart"/>
      <w:r>
        <w:t>excursion</w:t>
      </w:r>
      <w:proofErr w:type="gramEnd"/>
      <w:r>
        <w:t xml:space="preserve"> and students will need to arrive by 08.30 at the centre. The return to the centre is usually 18.00 and once again the students need to sign in and out with the HSC/SWC. (Some excursions may involve an earlier departure or later </w:t>
      </w:r>
      <w:proofErr w:type="gramStart"/>
      <w:r>
        <w:t>arrival</w:t>
      </w:r>
      <w:proofErr w:type="gramEnd"/>
      <w:r>
        <w:t xml:space="preserve"> and this will be agreed and communicated to the hosts in advance).</w:t>
      </w:r>
    </w:p>
    <w:p w:rsidR="00B9149F" w:rsidP="00B9149F" w:rsidRDefault="00B9149F" w14:paraId="4479583E" w14:textId="77777777">
      <w:pPr>
        <w:spacing w:after="200"/>
      </w:pPr>
    </w:p>
    <w:p w:rsidR="00B9149F" w:rsidP="00B9149F" w:rsidRDefault="00B9149F" w14:paraId="7E3B0FB2" w14:textId="77777777">
      <w:pPr>
        <w:spacing w:after="200"/>
      </w:pPr>
      <w:r>
        <w:t>There will often be one free day per weekend and the students will be expected to spend the day with their Hosts. In some cases, the group may wish to organise an optional excursion on this day. If so, and the homestay students wish to attend, this must be arranged with the centre and communicated to the HSC by the Wednesday before.</w:t>
      </w:r>
    </w:p>
    <w:p w:rsidR="00B9149F" w:rsidP="00B9149F" w:rsidRDefault="00B9149F" w14:paraId="3AD62350" w14:textId="77777777">
      <w:pPr>
        <w:spacing w:after="200"/>
      </w:pPr>
    </w:p>
    <w:p w:rsidR="00B9149F" w:rsidP="00B9149F" w:rsidRDefault="00B9149F" w14:paraId="44159372" w14:textId="77777777">
      <w:pPr>
        <w:spacing w:after="200"/>
      </w:pPr>
    </w:p>
    <w:p w:rsidR="00B9149F" w:rsidP="008C7510" w:rsidRDefault="00B9149F" w14:paraId="0AC65F06" w14:textId="03FAF6C5">
      <w:pPr>
        <w:pStyle w:val="Title"/>
      </w:pPr>
      <w:bookmarkStart w:name="_Toc133316222" w:id="23"/>
      <w:r>
        <w:t>Safeguarding your students</w:t>
      </w:r>
      <w:bookmarkEnd w:id="23"/>
    </w:p>
    <w:p w:rsidR="00B9149F" w:rsidP="00B9149F" w:rsidRDefault="008C7510" w14:paraId="77381E27" w14:textId="4DD98F53">
      <w:pPr>
        <w:spacing w:after="200"/>
      </w:pPr>
      <w:r>
        <w:br/>
      </w:r>
      <w:r w:rsidR="00B9149F">
        <w:t>UKLC is committed to providing a safe and secure environment for the young people in our care. The way we ensure this is by:</w:t>
      </w:r>
    </w:p>
    <w:p w:rsidR="00B9149F" w:rsidP="008C7510" w:rsidRDefault="00B9149F" w14:paraId="3EE9A81E" w14:textId="1A691F27">
      <w:pPr>
        <w:pStyle w:val="ListParagraph"/>
        <w:numPr>
          <w:ilvl w:val="0"/>
          <w:numId w:val="14"/>
        </w:numPr>
        <w:spacing w:after="200"/>
      </w:pPr>
      <w:r>
        <w:t xml:space="preserve">Operating a rigorous recruitment process and thoroughly vetting all </w:t>
      </w:r>
      <w:r w:rsidR="002A346A">
        <w:t>team members</w:t>
      </w:r>
    </w:p>
    <w:p w:rsidR="00B9149F" w:rsidP="008C7510" w:rsidRDefault="00B9149F" w14:paraId="24E35ABF" w14:textId="1D64FA93">
      <w:pPr>
        <w:pStyle w:val="ListParagraph"/>
        <w:numPr>
          <w:ilvl w:val="0"/>
          <w:numId w:val="14"/>
        </w:numPr>
        <w:spacing w:after="200"/>
      </w:pPr>
      <w:r>
        <w:t>Having a clear Safeguarding Policy and clear procedures for protecting the students in our care and keeping them safe</w:t>
      </w:r>
    </w:p>
    <w:p w:rsidR="00B9149F" w:rsidP="008C7510" w:rsidRDefault="00B9149F" w14:paraId="411D0EAE" w14:textId="7DA2FD28">
      <w:pPr>
        <w:pStyle w:val="ListParagraph"/>
        <w:numPr>
          <w:ilvl w:val="0"/>
          <w:numId w:val="14"/>
        </w:numPr>
        <w:spacing w:after="200"/>
      </w:pPr>
      <w:r>
        <w:t>Having a clear Child Protection Policy and clear procedures for its implementation.</w:t>
      </w:r>
    </w:p>
    <w:p w:rsidR="00B9149F" w:rsidP="008C7510" w:rsidRDefault="00B9149F" w14:paraId="12C8F305" w14:textId="1915DD84">
      <w:pPr>
        <w:pStyle w:val="ListParagraph"/>
        <w:numPr>
          <w:ilvl w:val="0"/>
          <w:numId w:val="14"/>
        </w:numPr>
        <w:spacing w:after="200"/>
      </w:pPr>
      <w:r>
        <w:t xml:space="preserve">Ensuring that all our </w:t>
      </w:r>
      <w:r w:rsidR="002A346A">
        <w:t>team members</w:t>
      </w:r>
      <w:r>
        <w:t xml:space="preserve">, accompanying Group Leaders and subcontractors (e.g. homestay providers) are aware of and conversant with the relevant areas of our Safeguarding Policy, that all </w:t>
      </w:r>
      <w:r w:rsidR="002A346A">
        <w:t>team members</w:t>
      </w:r>
      <w:r>
        <w:t xml:space="preserve"> are trained in it and that all </w:t>
      </w:r>
      <w:r w:rsidR="00E25122">
        <w:t xml:space="preserve">team members </w:t>
      </w:r>
      <w:r>
        <w:t xml:space="preserve">are invited to complete an online Safeguarding Basic awareness* course and submit the certificate to head office and that all </w:t>
      </w:r>
      <w:r w:rsidR="002A346A">
        <w:t>of the team</w:t>
      </w:r>
      <w:r>
        <w:t xml:space="preserve"> and Group leaders agree to adhere to the Code of Conduct for Adults.</w:t>
      </w:r>
    </w:p>
    <w:p w:rsidR="00B9149F" w:rsidP="008C7510" w:rsidRDefault="00B9149F" w14:paraId="421FB712" w14:textId="4A380F69">
      <w:pPr>
        <w:pStyle w:val="ListParagraph"/>
        <w:numPr>
          <w:ilvl w:val="0"/>
          <w:numId w:val="14"/>
        </w:numPr>
        <w:spacing w:after="200"/>
      </w:pPr>
      <w:r>
        <w:t>Having a clear Behaviour Policy in place and procedures to ensure that our centres are free from bullying, harassment and extremism (see Behaviour Policy).</w:t>
      </w:r>
    </w:p>
    <w:p w:rsidR="00E71C09" w:rsidP="008C7510" w:rsidRDefault="00E71C09" w14:paraId="4802DDAE" w14:textId="2610971F">
      <w:pPr>
        <w:pStyle w:val="ListParagraph"/>
        <w:numPr>
          <w:ilvl w:val="0"/>
          <w:numId w:val="14"/>
        </w:numPr>
        <w:spacing w:after="200"/>
      </w:pPr>
      <w:r>
        <w:t>Having as many of our UKLC team first aid trained</w:t>
      </w:r>
    </w:p>
    <w:p w:rsidR="00B9149F" w:rsidP="00B9149F" w:rsidRDefault="00B9149F" w14:paraId="6C55FE58" w14:textId="77AA3C29">
      <w:pPr>
        <w:spacing w:after="200"/>
      </w:pPr>
    </w:p>
    <w:p w:rsidRPr="008C7510" w:rsidR="00B9149F" w:rsidP="00B9149F" w:rsidRDefault="00B9149F" w14:paraId="62574376" w14:textId="231CFC97">
      <w:pPr>
        <w:spacing w:after="200"/>
        <w:rPr>
          <w:b/>
          <w:bCs/>
        </w:rPr>
      </w:pPr>
      <w:r w:rsidRPr="008C7510">
        <w:rPr>
          <w:b/>
          <w:bCs/>
        </w:rPr>
        <w:t>Explanation of terms:</w:t>
      </w:r>
    </w:p>
    <w:p w:rsidR="00B9149F" w:rsidP="00B9149F" w:rsidRDefault="00B9149F" w14:paraId="0AA69C4A" w14:textId="5C4280DB">
      <w:pPr>
        <w:spacing w:after="200"/>
      </w:pPr>
      <w:r>
        <w:t>For those not familiar with the terms used, we understand “Safeguarding” to mean “looking after” and use it as the “umbrella”</w:t>
      </w:r>
      <w:r w:rsidR="008C7510">
        <w:t xml:space="preserve"> </w:t>
      </w:r>
      <w:r>
        <w:t>term that incorporates everything we do to “look after” our students.</w:t>
      </w:r>
    </w:p>
    <w:p w:rsidR="00B9149F" w:rsidP="00B9149F" w:rsidRDefault="00B9149F" w14:paraId="3D63F156" w14:textId="06A6EF36">
      <w:pPr>
        <w:spacing w:after="200"/>
      </w:pPr>
      <w:r>
        <w:t>We understand Child Protection to mean protecting young people from direct harmful behaviour.</w:t>
      </w:r>
    </w:p>
    <w:p w:rsidR="00B9149F" w:rsidP="00B9149F" w:rsidRDefault="00B9149F" w14:paraId="3E2E388C" w14:textId="77777777">
      <w:pPr>
        <w:spacing w:after="200"/>
      </w:pPr>
      <w:r>
        <w:t>Our policies are relevant for all young people within our care regardless of race, gender, ethnic origin or religion. We believe that all young people have the right to be protected.</w:t>
      </w:r>
    </w:p>
    <w:p w:rsidR="00B9149F" w:rsidP="00B9149F" w:rsidRDefault="00B9149F" w14:paraId="0E3C3791" w14:textId="77777777">
      <w:pPr>
        <w:spacing w:after="200"/>
      </w:pPr>
    </w:p>
    <w:p w:rsidRPr="00E553C3" w:rsidR="00B9149F" w:rsidP="00B9149F" w:rsidRDefault="00B9149F" w14:paraId="3E82C690" w14:textId="0C323B25">
      <w:pPr>
        <w:spacing w:after="200"/>
        <w:rPr>
          <w:b/>
          <w:bCs/>
        </w:rPr>
      </w:pPr>
      <w:r w:rsidRPr="008C7510">
        <w:rPr>
          <w:b/>
          <w:bCs/>
        </w:rPr>
        <w:t>Roles and responsibilities:</w:t>
      </w:r>
    </w:p>
    <w:p w:rsidR="00B9149F" w:rsidP="00B9149F" w:rsidRDefault="00B9149F" w14:paraId="6E6ACE56" w14:textId="06534A5C">
      <w:pPr>
        <w:spacing w:after="200"/>
      </w:pPr>
      <w:r>
        <w:t>In every centre, we will have two Designated Safeguarding Persons (DSPs – our DSP’s act as our Prevent Leads). One will be the Centre Manager and the other the Safeguarding and Welfare Co-ordinator. These persons have a responsibility to read and assimilate all areas of our policies and ensure that all adults and students adhere to them.</w:t>
      </w:r>
    </w:p>
    <w:p w:rsidR="00B9149F" w:rsidP="00B9149F" w:rsidRDefault="00B9149F" w14:paraId="07C4AC33" w14:textId="0547EA2A">
      <w:pPr>
        <w:spacing w:after="200"/>
      </w:pPr>
      <w:r>
        <w:t>All adults connected to UKLC (</w:t>
      </w:r>
      <w:r w:rsidR="002A346A">
        <w:t>Team members</w:t>
      </w:r>
      <w:r>
        <w:t>, Group Leaders, Hosts) have a responsibility to read all relevant areas of our policies and show an awareness at all times of the need to safeguard students in our care.</w:t>
      </w:r>
    </w:p>
    <w:p w:rsidR="00B9149F" w:rsidP="00B9149F" w:rsidRDefault="00B9149F" w14:paraId="19B97B94" w14:textId="28B21D12">
      <w:pPr>
        <w:spacing w:after="200"/>
      </w:pPr>
      <w:r w:rsidR="00B9149F">
        <w:rPr/>
        <w:t>All students will be made aware (through their Welcome Talk) of the existence of our policy and our commitment to keeping them safe. They will be asked to look out for each other and raise concerns with an adult where necessary. They will also be introduced to the Centre Manager and Safeguarding &amp; Welfare Co-Ordinator at the Welcome Talk.</w:t>
      </w:r>
    </w:p>
    <w:p w:rsidR="00B9149F" w:rsidP="00B9149F" w:rsidRDefault="00B9149F" w14:paraId="0BBDCA84" w14:textId="6458E7C9">
      <w:pPr>
        <w:spacing w:after="200"/>
      </w:pPr>
      <w:r>
        <w:t>In our Senior Management team, we have two persons who have overall responsibility for Safeguarding, Child Protection and Prevent, Céline Aloé (</w:t>
      </w:r>
      <w:r w:rsidR="007B5202">
        <w:t>Group CEO</w:t>
      </w:r>
      <w:r>
        <w:t xml:space="preserve">) and </w:t>
      </w:r>
      <w:r w:rsidR="002C4E4F">
        <w:t>Jamie Brailsford</w:t>
      </w:r>
      <w:r>
        <w:t xml:space="preserve"> (Operations Director).</w:t>
      </w:r>
    </w:p>
    <w:p w:rsidR="00B9149F" w:rsidP="00B9149F" w:rsidRDefault="00B9149F" w14:paraId="57BB6F51" w14:textId="4628CFD0">
      <w:pPr>
        <w:spacing w:after="200"/>
      </w:pPr>
      <w:r>
        <w:t>When you are at the centre, the Centre Manager or Safeguarding &amp; Welfare Co-Ordinator will take you through a brief training session to make sure that you understand the relevant areas of our Safeguarding Policy.</w:t>
      </w:r>
    </w:p>
    <w:p w:rsidR="00B9149F" w:rsidP="00B9149F" w:rsidRDefault="00B9149F" w14:paraId="3EBEBC64" w14:textId="38D65AD8">
      <w:pPr>
        <w:spacing w:after="200"/>
      </w:pPr>
      <w:r>
        <w:t>Your Centre Manager has responsibility for meeting your students’ religious, cultural and dietary needs. Please speak to them or the Safeguarding &amp; Welfare Co-Ordinator if you have any specific requests or concerns. They are also there to help students deal with any issues relating to harassment, bullying, actual or threatened violence, damage to personal property and verbal and other abuse based on racial, sexual or religious differences.</w:t>
      </w:r>
    </w:p>
    <w:p w:rsidR="00B9149F" w:rsidP="00B9149F" w:rsidRDefault="00B9149F" w14:paraId="364E17AE" w14:textId="77777777">
      <w:pPr>
        <w:spacing w:after="200"/>
      </w:pPr>
    </w:p>
    <w:p w:rsidR="00B9149F" w:rsidP="00E553C3" w:rsidRDefault="00B9149F" w14:paraId="6CEF2F65" w14:textId="77777777">
      <w:pPr>
        <w:pStyle w:val="Heading1"/>
      </w:pPr>
      <w:bookmarkStart w:name="_Toc133316223" w:id="24"/>
      <w:r>
        <w:t>Child Protection</w:t>
      </w:r>
      <w:bookmarkEnd w:id="24"/>
    </w:p>
    <w:p w:rsidR="00B9149F" w:rsidP="00B9149F" w:rsidRDefault="00B9149F" w14:paraId="2EFA36F2" w14:textId="77777777">
      <w:pPr>
        <w:spacing w:after="200"/>
      </w:pPr>
    </w:p>
    <w:p w:rsidR="00B9149F" w:rsidP="00B9149F" w:rsidRDefault="00B9149F" w14:paraId="28CA9904" w14:textId="278E1587">
      <w:pPr>
        <w:spacing w:after="200"/>
      </w:pPr>
      <w:r>
        <w:t>Different to general Safeguarding, Child Protection is about protecting children from direct harmful behaviour.</w:t>
      </w:r>
    </w:p>
    <w:p w:rsidR="00B9149F" w:rsidP="00B9149F" w:rsidRDefault="00B9149F" w14:paraId="2D818906" w14:textId="4F2BF7C1">
      <w:pPr>
        <w:spacing w:after="200"/>
      </w:pPr>
      <w:r>
        <w:t xml:space="preserve">As an adult who will be living with students in our </w:t>
      </w:r>
      <w:proofErr w:type="gramStart"/>
      <w:r>
        <w:t>centre</w:t>
      </w:r>
      <w:proofErr w:type="gramEnd"/>
      <w:r>
        <w:t xml:space="preserve"> we ask that you are vigilant and that if you have any concerns at all about any student at the centre (whether in your group or in another group) that you bring it to the immediate attention of the UKLC management team.</w:t>
      </w:r>
    </w:p>
    <w:p w:rsidR="00B9149F" w:rsidP="00B9149F" w:rsidRDefault="00B9149F" w14:paraId="0D93E06C" w14:textId="24755B76">
      <w:pPr>
        <w:spacing w:after="200"/>
      </w:pPr>
      <w:r>
        <w:t xml:space="preserve">It is important to remember that concerns for a student may take the form of something that is happening or has happened during their stay in the </w:t>
      </w:r>
      <w:proofErr w:type="gramStart"/>
      <w:r>
        <w:t>UK</w:t>
      </w:r>
      <w:proofErr w:type="gramEnd"/>
      <w:r>
        <w:t xml:space="preserve"> or it could be something that you become aware of that has happened or is happening in their home country.</w:t>
      </w:r>
    </w:p>
    <w:p w:rsidR="00B9149F" w:rsidP="00B9149F" w:rsidRDefault="00B9149F" w14:paraId="7D154D0C" w14:textId="7EEE1B90">
      <w:pPr>
        <w:spacing w:after="200"/>
      </w:pPr>
      <w:r>
        <w:t xml:space="preserve">In either case, please speak to us as we have </w:t>
      </w:r>
      <w:r w:rsidR="00E25122">
        <w:t>team members</w:t>
      </w:r>
      <w:r>
        <w:t xml:space="preserve"> who are trained and will know what action to take.</w:t>
      </w:r>
    </w:p>
    <w:p w:rsidR="00B9149F" w:rsidP="00B9149F" w:rsidRDefault="00B9149F" w14:paraId="3539BFF1" w14:textId="77777777">
      <w:pPr>
        <w:spacing w:after="200"/>
      </w:pPr>
    </w:p>
    <w:p w:rsidR="00B9149F" w:rsidP="00B9149F" w:rsidRDefault="00B9149F" w14:paraId="038560B0" w14:textId="77777777">
      <w:pPr>
        <w:spacing w:after="200"/>
      </w:pPr>
    </w:p>
    <w:p w:rsidR="00E553C3" w:rsidRDefault="00E553C3" w14:paraId="67ECF284" w14:textId="77777777">
      <w:pPr>
        <w:spacing w:after="200"/>
        <w:rPr>
          <w:rFonts w:eastAsiaTheme="majorEastAsia" w:cstheme="majorBidi"/>
          <w:b/>
          <w:spacing w:val="-10"/>
          <w:kern w:val="28"/>
          <w:sz w:val="52"/>
          <w:szCs w:val="56"/>
        </w:rPr>
      </w:pPr>
      <w:r>
        <w:br w:type="page"/>
      </w:r>
    </w:p>
    <w:p w:rsidR="00B9149F" w:rsidP="00E553C3" w:rsidRDefault="00B9149F" w14:paraId="2EDAF523" w14:textId="4BBE8B25">
      <w:pPr>
        <w:pStyle w:val="Title"/>
      </w:pPr>
      <w:bookmarkStart w:name="_Toc133316224" w:id="25"/>
      <w:r>
        <w:t xml:space="preserve">Your </w:t>
      </w:r>
      <w:r w:rsidR="00E553C3">
        <w:t>R</w:t>
      </w:r>
      <w:r>
        <w:t>esponsibilities</w:t>
      </w:r>
      <w:bookmarkEnd w:id="25"/>
    </w:p>
    <w:p w:rsidR="00B9149F" w:rsidP="00B9149F" w:rsidRDefault="00B9149F" w14:paraId="20FB1835" w14:textId="77777777">
      <w:pPr>
        <w:spacing w:after="200"/>
      </w:pPr>
      <w:r>
        <w:t xml:space="preserve"> </w:t>
      </w:r>
    </w:p>
    <w:p w:rsidR="00B9149F" w:rsidP="00B9149F" w:rsidRDefault="00B9149F" w14:paraId="5BDC7096" w14:textId="77777777">
      <w:pPr>
        <w:spacing w:after="200"/>
      </w:pPr>
      <w:r>
        <w:t xml:space="preserve">As you are the person that the parents hand their child over to at the departure airport, you obviously have an important role to play and a great level of responsibility for the students in your group. We believe that we have a duty of care towards your students and that it is our job to </w:t>
      </w:r>
      <w:proofErr w:type="gramStart"/>
      <w:r>
        <w:t>support you at all times</w:t>
      </w:r>
      <w:proofErr w:type="gramEnd"/>
      <w:r>
        <w:t xml:space="preserve"> and ensure that you and your students have a safe and enjoyable stay.</w:t>
      </w:r>
    </w:p>
    <w:p w:rsidR="00B9149F" w:rsidP="00B9149F" w:rsidRDefault="00B9149F" w14:paraId="32D80156" w14:textId="77777777">
      <w:pPr>
        <w:spacing w:after="200"/>
      </w:pPr>
      <w:proofErr w:type="gramStart"/>
      <w:r>
        <w:t>In order to</w:t>
      </w:r>
      <w:proofErr w:type="gramEnd"/>
      <w:r>
        <w:t xml:space="preserve"> do this, we must work together and be clear about our roles and responsibilities. We will:</w:t>
      </w:r>
    </w:p>
    <w:p w:rsidR="00B9149F" w:rsidP="00E553C3" w:rsidRDefault="00B9149F" w14:paraId="23B807BA" w14:textId="35553CD5">
      <w:pPr>
        <w:pStyle w:val="ListParagraph"/>
        <w:numPr>
          <w:ilvl w:val="0"/>
          <w:numId w:val="14"/>
        </w:numPr>
        <w:spacing w:after="200"/>
      </w:pPr>
      <w:r>
        <w:t>Deliver a safe and secure programme for your students</w:t>
      </w:r>
    </w:p>
    <w:p w:rsidR="00B9149F" w:rsidP="00E553C3" w:rsidRDefault="00B9149F" w14:paraId="660D28FC" w14:textId="61C39268">
      <w:pPr>
        <w:pStyle w:val="ListParagraph"/>
        <w:numPr>
          <w:ilvl w:val="0"/>
          <w:numId w:val="14"/>
        </w:numPr>
        <w:spacing w:after="200"/>
      </w:pPr>
      <w:r>
        <w:t>Take full responsibility for your students when they are in lessons and on scheduled activities.</w:t>
      </w:r>
    </w:p>
    <w:p w:rsidR="00B9149F" w:rsidP="00E553C3" w:rsidRDefault="00B9149F" w14:paraId="21EA3127" w14:textId="1998EE0A">
      <w:pPr>
        <w:pStyle w:val="ListParagraph"/>
        <w:numPr>
          <w:ilvl w:val="0"/>
          <w:numId w:val="14"/>
        </w:numPr>
        <w:spacing w:after="200"/>
      </w:pPr>
      <w:r>
        <w:t>Work with you to ensure your students’ safety and care outside of scheduled activities and during excursions</w:t>
      </w:r>
    </w:p>
    <w:p w:rsidR="00B9149F" w:rsidP="00E553C3" w:rsidRDefault="00B9149F" w14:paraId="306C6455" w14:textId="6A988773">
      <w:pPr>
        <w:pStyle w:val="ListParagraph"/>
        <w:numPr>
          <w:ilvl w:val="0"/>
          <w:numId w:val="14"/>
        </w:numPr>
        <w:spacing w:after="200"/>
      </w:pPr>
      <w:r>
        <w:t xml:space="preserve">Ensure there are </w:t>
      </w:r>
      <w:r w:rsidR="00D16C65">
        <w:t>team members</w:t>
      </w:r>
      <w:r>
        <w:t xml:space="preserve"> on hand for you and your students 24 hours a day</w:t>
      </w:r>
    </w:p>
    <w:p w:rsidR="00B9149F" w:rsidP="00E553C3" w:rsidRDefault="00B9149F" w14:paraId="4951EF70" w14:textId="25DD8353">
      <w:pPr>
        <w:pStyle w:val="ListParagraph"/>
        <w:numPr>
          <w:ilvl w:val="0"/>
          <w:numId w:val="14"/>
        </w:numPr>
        <w:spacing w:after="200"/>
      </w:pPr>
      <w:r>
        <w:t>Maintain good communication with you at all times and ensure that you know what is going on and what is required of you</w:t>
      </w:r>
    </w:p>
    <w:p w:rsidR="00B9149F" w:rsidP="00E553C3" w:rsidRDefault="6952E953" w14:paraId="0A3CEAD4" w14:textId="725D28FB">
      <w:pPr>
        <w:pStyle w:val="ListParagraph"/>
        <w:numPr>
          <w:ilvl w:val="0"/>
          <w:numId w:val="14"/>
        </w:numPr>
        <w:spacing w:after="200"/>
      </w:pPr>
      <w:r>
        <w:t xml:space="preserve">Provide lanyards and wristbands for your students </w:t>
      </w:r>
    </w:p>
    <w:p w:rsidR="00B9149F" w:rsidP="6952E953" w:rsidRDefault="6952E953" w14:paraId="675B7E5E" w14:textId="05CBF48E">
      <w:pPr>
        <w:spacing w:after="200"/>
      </w:pPr>
      <w:r>
        <w:t>We need you to:</w:t>
      </w:r>
    </w:p>
    <w:p w:rsidR="00B9149F" w:rsidP="00E553C3" w:rsidRDefault="00B9149F" w14:paraId="3C0BBE74" w14:textId="618DD31D">
      <w:pPr>
        <w:pStyle w:val="ListParagraph"/>
        <w:numPr>
          <w:ilvl w:val="0"/>
          <w:numId w:val="14"/>
        </w:numPr>
        <w:spacing w:after="200"/>
      </w:pPr>
      <w:r>
        <w:t>Be responsible for the good behaviour of your students</w:t>
      </w:r>
    </w:p>
    <w:p w:rsidR="00B9149F" w:rsidP="00E553C3" w:rsidRDefault="00B9149F" w14:paraId="29964DF8" w14:textId="321B2F83">
      <w:pPr>
        <w:pStyle w:val="ListParagraph"/>
        <w:numPr>
          <w:ilvl w:val="0"/>
          <w:numId w:val="14"/>
        </w:numPr>
        <w:spacing w:after="200"/>
      </w:pPr>
      <w:r>
        <w:t>Ensure that your students are up and ready for lessons/activities/excursions in the morning</w:t>
      </w:r>
    </w:p>
    <w:p w:rsidR="00B9149F" w:rsidP="00E553C3" w:rsidRDefault="00B9149F" w14:paraId="0639F72B" w14:textId="65DDBCB9">
      <w:pPr>
        <w:pStyle w:val="ListParagraph"/>
        <w:numPr>
          <w:ilvl w:val="0"/>
          <w:numId w:val="14"/>
        </w:numPr>
        <w:spacing w:after="200"/>
      </w:pPr>
      <w:r>
        <w:t>Be around to supervise your students at mealtimes</w:t>
      </w:r>
    </w:p>
    <w:p w:rsidR="00B9149F" w:rsidP="00E553C3" w:rsidRDefault="00B9149F" w14:paraId="78CBD873" w14:textId="27A87389">
      <w:pPr>
        <w:pStyle w:val="ListParagraph"/>
        <w:numPr>
          <w:ilvl w:val="0"/>
          <w:numId w:val="14"/>
        </w:numPr>
        <w:spacing w:after="200"/>
      </w:pPr>
      <w:r>
        <w:t>Encourage your students to attend and get involved in the activities and sports</w:t>
      </w:r>
    </w:p>
    <w:p w:rsidR="00B9149F" w:rsidP="00E553C3" w:rsidRDefault="00B9149F" w14:paraId="3F3BBDF2" w14:textId="02AA32AE">
      <w:pPr>
        <w:pStyle w:val="ListParagraph"/>
        <w:numPr>
          <w:ilvl w:val="0"/>
          <w:numId w:val="14"/>
        </w:numPr>
        <w:spacing w:after="200"/>
      </w:pPr>
      <w:r>
        <w:t>Accompany your students back to their residences at the end of the evening, ensure they go to bed and do not make excessive noise in the accommodation and inform the management team by message that all your students are present and correct</w:t>
      </w:r>
    </w:p>
    <w:p w:rsidR="00B9149F" w:rsidP="00E553C3" w:rsidRDefault="00B9149F" w14:paraId="71F2C4A7" w14:textId="1FF1B33B">
      <w:pPr>
        <w:pStyle w:val="ListParagraph"/>
        <w:numPr>
          <w:ilvl w:val="0"/>
          <w:numId w:val="14"/>
        </w:numPr>
        <w:spacing w:after="200"/>
      </w:pPr>
      <w:r>
        <w:t>Always ensure that your students have understood what is happening and where they should be and when</w:t>
      </w:r>
    </w:p>
    <w:p w:rsidR="00B9149F" w:rsidP="00E553C3" w:rsidRDefault="00B9149F" w14:paraId="096F2F69" w14:textId="4A50CE7A">
      <w:pPr>
        <w:pStyle w:val="ListParagraph"/>
        <w:numPr>
          <w:ilvl w:val="0"/>
          <w:numId w:val="14"/>
        </w:numPr>
        <w:spacing w:after="200"/>
      </w:pPr>
      <w:r>
        <w:t>Encourage them to be on time for lessons, activities and excursion meetings</w:t>
      </w:r>
    </w:p>
    <w:p w:rsidR="00B9149F" w:rsidP="00E553C3" w:rsidRDefault="00B9149F" w14:paraId="097A82A0" w14:textId="6D1AA7F4">
      <w:pPr>
        <w:pStyle w:val="ListParagraph"/>
        <w:numPr>
          <w:ilvl w:val="0"/>
          <w:numId w:val="14"/>
        </w:numPr>
        <w:spacing w:after="200"/>
      </w:pPr>
      <w:r>
        <w:t xml:space="preserve">Ensure that your students adhere to the UKLC Code of conduct for students that our </w:t>
      </w:r>
      <w:r w:rsidR="00E25122">
        <w:t>team</w:t>
      </w:r>
      <w:r>
        <w:t xml:space="preserve"> will explain to them</w:t>
      </w:r>
    </w:p>
    <w:p w:rsidR="00B9149F" w:rsidP="00E553C3" w:rsidRDefault="00B9149F" w14:paraId="3BF1DF6F" w14:textId="49CF0BF2">
      <w:pPr>
        <w:pStyle w:val="ListParagraph"/>
        <w:numPr>
          <w:ilvl w:val="0"/>
          <w:numId w:val="14"/>
        </w:numPr>
        <w:spacing w:after="200"/>
      </w:pPr>
      <w:r>
        <w:t>Ensure that your students wear the lanyards and wristbands provided</w:t>
      </w:r>
    </w:p>
    <w:p w:rsidR="00B9149F" w:rsidP="00E553C3" w:rsidRDefault="00B9149F" w14:paraId="49157EB7" w14:textId="5F5E322A">
      <w:pPr>
        <w:pStyle w:val="ListParagraph"/>
        <w:numPr>
          <w:ilvl w:val="0"/>
          <w:numId w:val="14"/>
        </w:numPr>
        <w:spacing w:after="200"/>
      </w:pPr>
      <w:r>
        <w:t>Make sure that your students understand about and participate in fire drills</w:t>
      </w:r>
    </w:p>
    <w:p w:rsidR="00B9149F" w:rsidP="00E553C3" w:rsidRDefault="00B9149F" w14:paraId="58AB00B4" w14:textId="2BBE84B7">
      <w:pPr>
        <w:pStyle w:val="ListParagraph"/>
        <w:numPr>
          <w:ilvl w:val="0"/>
          <w:numId w:val="14"/>
        </w:numPr>
        <w:spacing w:after="200"/>
      </w:pPr>
      <w:r>
        <w:t>Adhere to our Code of conduct for adults (see below) with regards to all under 18s at our centre</w:t>
      </w:r>
    </w:p>
    <w:p w:rsidR="00B9149F" w:rsidP="00E553C3" w:rsidRDefault="00B9149F" w14:paraId="3346EB82" w14:textId="17F18A1F">
      <w:pPr>
        <w:pStyle w:val="ListParagraph"/>
        <w:numPr>
          <w:ilvl w:val="0"/>
          <w:numId w:val="14"/>
        </w:numPr>
        <w:spacing w:after="200"/>
      </w:pPr>
      <w:r>
        <w:t>Attend our Group leader training session with the Centre Manager</w:t>
      </w:r>
    </w:p>
    <w:p w:rsidR="00B9149F" w:rsidP="00B9149F" w:rsidRDefault="00B9149F" w14:paraId="42C5A634" w14:textId="77777777">
      <w:pPr>
        <w:spacing w:after="200"/>
      </w:pPr>
    </w:p>
    <w:p w:rsidR="00B9149F" w:rsidP="00B9149F" w:rsidRDefault="00B9149F" w14:paraId="3385F9C6" w14:textId="77777777">
      <w:pPr>
        <w:spacing w:after="200"/>
      </w:pPr>
      <w:r>
        <w:t>Remember you are very important to your students, especially for those who have never stayed away from home before, and they will be looking to you for explanations and reassurance.</w:t>
      </w:r>
    </w:p>
    <w:p w:rsidR="00B9149F" w:rsidP="00B9149F" w:rsidRDefault="00B9149F" w14:paraId="35CBF573" w14:textId="77777777">
      <w:pPr>
        <w:spacing w:after="200"/>
      </w:pPr>
    </w:p>
    <w:p w:rsidR="00E553C3" w:rsidRDefault="00E553C3" w14:paraId="77F25C92" w14:textId="77777777">
      <w:pPr>
        <w:spacing w:after="200"/>
      </w:pPr>
      <w:r>
        <w:br w:type="page"/>
      </w:r>
    </w:p>
    <w:p w:rsidR="00B9149F" w:rsidP="00E553C3" w:rsidRDefault="00B9149F" w14:paraId="6C94126B" w14:textId="2E9F5D4D">
      <w:pPr>
        <w:pStyle w:val="Title"/>
      </w:pPr>
      <w:bookmarkStart w:name="_Toc133316225" w:id="26"/>
      <w:r>
        <w:t xml:space="preserve">Enrolment </w:t>
      </w:r>
      <w:r w:rsidR="00E553C3">
        <w:t>F</w:t>
      </w:r>
      <w:r>
        <w:t>orms</w:t>
      </w:r>
      <w:bookmarkEnd w:id="26"/>
    </w:p>
    <w:p w:rsidR="00B9149F" w:rsidP="00B9149F" w:rsidRDefault="00E553C3" w14:paraId="07938451" w14:textId="01BFA4B0">
      <w:pPr>
        <w:spacing w:after="200"/>
      </w:pPr>
      <w:r>
        <w:br/>
      </w:r>
      <w:r w:rsidR="00B9149F">
        <w:t>Before the students arrive, we will ask the agent to send us the emergency contact details for each student. We will also ask students to complete an ENROLMENT FORM when they arrive which gives us this information again.</w:t>
      </w:r>
    </w:p>
    <w:p w:rsidR="00B9149F" w:rsidP="00B9149F" w:rsidRDefault="00B9149F" w14:paraId="4147CB34" w14:textId="77777777">
      <w:pPr>
        <w:spacing w:after="200"/>
      </w:pPr>
    </w:p>
    <w:p w:rsidR="00B9149F" w:rsidP="00B9149F" w:rsidRDefault="00B9149F" w14:paraId="7A4B5112" w14:textId="77777777">
      <w:pPr>
        <w:spacing w:after="200"/>
      </w:pPr>
      <w:r>
        <w:t>We expect that you will also have the home contact details and emergency numbers for each of your students and our Safeguarding and Welfare Co-ordinator will ask you for a copy of these so that all information can be double checked and then once you are sure that we have the right information, we ask you to sign off the enrolment forms.</w:t>
      </w:r>
    </w:p>
    <w:p w:rsidR="00B9149F" w:rsidP="00B9149F" w:rsidRDefault="00B9149F" w14:paraId="36720ECF" w14:textId="77777777">
      <w:pPr>
        <w:spacing w:after="200"/>
      </w:pPr>
    </w:p>
    <w:p w:rsidR="00B9149F" w:rsidP="00B9149F" w:rsidRDefault="00B9149F" w14:paraId="50AEEAFF" w14:textId="77777777">
      <w:pPr>
        <w:spacing w:after="200"/>
      </w:pPr>
      <w:r>
        <w:t xml:space="preserve">If the need ever arises to contact the student’s parents (illness, bad behaviour, accident etc) we will ask you to do </w:t>
      </w:r>
      <w:proofErr w:type="gramStart"/>
      <w:r>
        <w:t>this</w:t>
      </w:r>
      <w:proofErr w:type="gramEnd"/>
      <w:r>
        <w:t xml:space="preserve"> and you will be able to speak to them in their own language. UKLC would only use these details to contact a parent if we could not find you and we felt it necessary to establish immediate contact.</w:t>
      </w:r>
    </w:p>
    <w:p w:rsidR="00B9149F" w:rsidP="00B9149F" w:rsidRDefault="00B9149F" w14:paraId="617A23A2" w14:textId="77777777">
      <w:pPr>
        <w:spacing w:after="200"/>
      </w:pPr>
    </w:p>
    <w:p w:rsidRPr="00925BE8" w:rsidR="00B9149F" w:rsidP="00925BE8" w:rsidRDefault="00B9149F" w14:paraId="25B5E661" w14:textId="75891DD8">
      <w:pPr>
        <w:pStyle w:val="Title"/>
      </w:pPr>
      <w:bookmarkStart w:name="_Toc133316226" w:id="27"/>
      <w:r>
        <w:t>Code of Conduct for Adults</w:t>
      </w:r>
      <w:bookmarkEnd w:id="27"/>
    </w:p>
    <w:p w:rsidR="00B9149F" w:rsidP="00B9149F" w:rsidRDefault="00B9149F" w14:paraId="4E53D9A0" w14:textId="77777777">
      <w:pPr>
        <w:spacing w:after="200"/>
      </w:pPr>
      <w:r>
        <w:t xml:space="preserve"> </w:t>
      </w:r>
    </w:p>
    <w:p w:rsidR="00B9149F" w:rsidP="00B9149F" w:rsidRDefault="00B9149F" w14:paraId="3C8D21CD" w14:textId="183943CC">
      <w:pPr>
        <w:spacing w:after="200"/>
      </w:pPr>
      <w:r>
        <w:t xml:space="preserve">We are committed to establishing an atmosphere of trust between the students in our care and all adults they </w:t>
      </w:r>
      <w:proofErr w:type="gramStart"/>
      <w:r>
        <w:t>come into contact with</w:t>
      </w:r>
      <w:proofErr w:type="gramEnd"/>
      <w:r>
        <w:t>. This document describes the standards of conduct and practice that UKLC employees and Group Leaders should follow. Our aim is to protect all young people and adults connected with UKLC.</w:t>
      </w:r>
    </w:p>
    <w:p w:rsidRPr="00E553C3" w:rsidR="00B9149F" w:rsidP="00B9149F" w:rsidRDefault="00B9149F" w14:paraId="0D568188" w14:textId="77777777">
      <w:pPr>
        <w:spacing w:after="200"/>
        <w:rPr>
          <w:b/>
          <w:bCs/>
        </w:rPr>
      </w:pPr>
      <w:r w:rsidRPr="00E553C3">
        <w:rPr>
          <w:b/>
          <w:bCs/>
        </w:rPr>
        <w:t>Terms</w:t>
      </w:r>
    </w:p>
    <w:p w:rsidR="00B9149F" w:rsidP="00B9149F" w:rsidRDefault="00B9149F" w14:paraId="4AB3F088" w14:textId="77777777">
      <w:pPr>
        <w:spacing w:after="200"/>
      </w:pPr>
      <w:r w:rsidRPr="00E553C3">
        <w:rPr>
          <w:b/>
          <w:bCs/>
        </w:rPr>
        <w:t>Young person:</w:t>
      </w:r>
      <w:r>
        <w:tab/>
      </w:r>
      <w:r>
        <w:t>Any student or young person enrolled on a UKLC course</w:t>
      </w:r>
    </w:p>
    <w:p w:rsidR="00B9149F" w:rsidP="00B9149F" w:rsidRDefault="00B9149F" w14:paraId="1A91E171" w14:textId="0E6F3242">
      <w:pPr>
        <w:spacing w:after="200"/>
      </w:pPr>
      <w:r w:rsidRPr="00E553C3">
        <w:rPr>
          <w:b/>
          <w:bCs/>
        </w:rPr>
        <w:t>Adult:</w:t>
      </w:r>
      <w:r>
        <w:tab/>
      </w:r>
      <w:r>
        <w:t xml:space="preserve">Any UKLC </w:t>
      </w:r>
      <w:r w:rsidR="00D16C65">
        <w:t>team</w:t>
      </w:r>
      <w:r>
        <w:t xml:space="preserve"> member, Group Leader, Employee of hosting institution</w:t>
      </w:r>
    </w:p>
    <w:p w:rsidR="00B9149F" w:rsidP="00E553C3" w:rsidRDefault="00B9149F" w14:paraId="69827182" w14:textId="751D79E4">
      <w:pPr>
        <w:pStyle w:val="ListParagraph"/>
        <w:numPr>
          <w:ilvl w:val="0"/>
          <w:numId w:val="14"/>
        </w:numPr>
        <w:spacing w:after="200"/>
      </w:pPr>
      <w:r>
        <w:t>All students and adults must be treated with respect</w:t>
      </w:r>
    </w:p>
    <w:p w:rsidR="00B9149F" w:rsidP="00E553C3" w:rsidRDefault="00B9149F" w14:paraId="4C4970AD" w14:textId="576B6FEC">
      <w:pPr>
        <w:pStyle w:val="ListParagraph"/>
        <w:numPr>
          <w:ilvl w:val="0"/>
          <w:numId w:val="14"/>
        </w:numPr>
        <w:spacing w:after="200"/>
      </w:pPr>
      <w:r>
        <w:t xml:space="preserve">In all activities, UKLC </w:t>
      </w:r>
      <w:r w:rsidR="00D16C65">
        <w:t>team members</w:t>
      </w:r>
      <w:r>
        <w:t xml:space="preserve"> and Group Leaders are required to be aware that physical contact with a young person may be misinterpreted. It is especially important to note the different cultures present at a UKLC course. Whilst we understand that in some other cultures physical contact may be viewed differently, we ask all adults on our courses to understand that we are operating based on British culture and we expect them </w:t>
      </w:r>
      <w:proofErr w:type="gramStart"/>
      <w:r>
        <w:t>to</w:t>
      </w:r>
      <w:proofErr w:type="gramEnd"/>
      <w:r>
        <w:t xml:space="preserve"> also.</w:t>
      </w:r>
    </w:p>
    <w:p w:rsidR="00B9149F" w:rsidP="00E553C3" w:rsidRDefault="00B9149F" w14:paraId="38747EA1" w14:textId="0B2FB48C">
      <w:pPr>
        <w:pStyle w:val="ListParagraph"/>
        <w:numPr>
          <w:ilvl w:val="0"/>
          <w:numId w:val="14"/>
        </w:numPr>
        <w:spacing w:after="200"/>
      </w:pPr>
      <w:r>
        <w:t>Any physical or manual touching required should be provided openly and if this is in a sporting situation, it should be in accordance with the guidelines provided by the appropriate National Governing Body.</w:t>
      </w:r>
    </w:p>
    <w:p w:rsidR="00B9149F" w:rsidP="00E553C3" w:rsidRDefault="00B9149F" w14:paraId="682AC1E6" w14:textId="36519B9F">
      <w:pPr>
        <w:pStyle w:val="ListParagraph"/>
        <w:numPr>
          <w:ilvl w:val="0"/>
          <w:numId w:val="14"/>
        </w:numPr>
        <w:spacing w:after="200"/>
      </w:pPr>
      <w:r>
        <w:t xml:space="preserve">All adults are expected to </w:t>
      </w:r>
      <w:proofErr w:type="gramStart"/>
      <w:r>
        <w:t>dress appropriately at all times</w:t>
      </w:r>
      <w:proofErr w:type="gramEnd"/>
      <w:r>
        <w:t xml:space="preserve">. For </w:t>
      </w:r>
      <w:r w:rsidR="00D16C65">
        <w:t xml:space="preserve">the </w:t>
      </w:r>
      <w:r>
        <w:t xml:space="preserve">UKLC </w:t>
      </w:r>
      <w:r w:rsidR="00D16C65">
        <w:t>team</w:t>
      </w:r>
      <w:r>
        <w:t xml:space="preserve"> this means wearing their uniform when on duty, but for off duty </w:t>
      </w:r>
      <w:r w:rsidR="00D16C65">
        <w:t>team members</w:t>
      </w:r>
      <w:r>
        <w:t xml:space="preserve"> and Group </w:t>
      </w:r>
      <w:proofErr w:type="gramStart"/>
      <w:r>
        <w:t>Leaders</w:t>
      </w:r>
      <w:proofErr w:type="gramEnd"/>
      <w:r>
        <w:t xml:space="preserve"> we would ask you to be considerate to the sensitive age of our students and avoid revealing too much flesh (low tops / shorts / miniskirts). This is especially important for residential </w:t>
      </w:r>
      <w:r w:rsidR="00D16C65">
        <w:t>team members</w:t>
      </w:r>
      <w:r>
        <w:t xml:space="preserve"> in accommodation with students.</w:t>
      </w:r>
    </w:p>
    <w:p w:rsidR="00B9149F" w:rsidP="00E553C3" w:rsidRDefault="00B9149F" w14:paraId="4B5D8579" w14:textId="68056D63">
      <w:pPr>
        <w:pStyle w:val="ListParagraph"/>
        <w:numPr>
          <w:ilvl w:val="0"/>
          <w:numId w:val="14"/>
        </w:numPr>
        <w:spacing w:after="200"/>
      </w:pPr>
      <w:r>
        <w:t xml:space="preserve">In all lessons and activities, UKLC </w:t>
      </w:r>
      <w:r w:rsidR="00D16C65">
        <w:t>team members</w:t>
      </w:r>
      <w:r>
        <w:t xml:space="preserve"> should recognise that special caution is required when discussing sensitive issues with young people.</w:t>
      </w:r>
    </w:p>
    <w:p w:rsidR="00B9149F" w:rsidP="00E553C3" w:rsidRDefault="00B9149F" w14:paraId="5DD64288" w14:textId="1A88894B">
      <w:pPr>
        <w:pStyle w:val="ListParagraph"/>
        <w:numPr>
          <w:ilvl w:val="0"/>
          <w:numId w:val="14"/>
        </w:numPr>
        <w:spacing w:after="200"/>
      </w:pPr>
      <w:r>
        <w:t>In all lessons and activities, feedback should be constructive rather than negative</w:t>
      </w:r>
    </w:p>
    <w:p w:rsidR="00B9149F" w:rsidP="00B9149F" w:rsidRDefault="00B9149F" w14:paraId="7FC3317F" w14:textId="77777777">
      <w:pPr>
        <w:spacing w:after="200"/>
      </w:pPr>
    </w:p>
    <w:p w:rsidR="00B9149F" w:rsidP="00B9149F" w:rsidRDefault="00B9149F" w14:paraId="2FA92FCF" w14:textId="3686F548">
      <w:pPr>
        <w:spacing w:after="200"/>
      </w:pPr>
      <w:r>
        <w:t>In all dealings with young people, adults should never:</w:t>
      </w:r>
    </w:p>
    <w:p w:rsidR="00B9149F" w:rsidP="00E553C3" w:rsidRDefault="00B9149F" w14:paraId="089BD3C5" w14:textId="36D2BEB8">
      <w:pPr>
        <w:pStyle w:val="ListParagraph"/>
        <w:numPr>
          <w:ilvl w:val="0"/>
          <w:numId w:val="14"/>
        </w:numPr>
        <w:spacing w:after="200"/>
      </w:pPr>
      <w:r>
        <w:t>play rough physical games or sexually provocative games</w:t>
      </w:r>
    </w:p>
    <w:p w:rsidR="00B9149F" w:rsidP="00E553C3" w:rsidRDefault="00B9149F" w14:paraId="5D17EF8D" w14:textId="1144A4B0">
      <w:pPr>
        <w:pStyle w:val="ListParagraph"/>
        <w:numPr>
          <w:ilvl w:val="0"/>
          <w:numId w:val="14"/>
        </w:numPr>
        <w:spacing w:after="200"/>
      </w:pPr>
      <w:r>
        <w:t>share a room with a young person</w:t>
      </w:r>
    </w:p>
    <w:p w:rsidR="00B9149F" w:rsidP="6952E953" w:rsidRDefault="6952E953" w14:paraId="182033E1" w14:textId="28B6F63D">
      <w:pPr>
        <w:pStyle w:val="ListParagraph"/>
        <w:numPr>
          <w:ilvl w:val="0"/>
          <w:numId w:val="14"/>
        </w:numPr>
        <w:spacing w:after="200"/>
      </w:pPr>
      <w:r>
        <w:t xml:space="preserve">enter a young person’s room unless it is </w:t>
      </w:r>
      <w:proofErr w:type="gramStart"/>
      <w:r>
        <w:t>absolutely necessary</w:t>
      </w:r>
      <w:proofErr w:type="gramEnd"/>
      <w:r>
        <w:t xml:space="preserve"> and if entering a young person’s room must do so accompanied</w:t>
      </w:r>
    </w:p>
    <w:p w:rsidR="00B9149F" w:rsidP="00E553C3" w:rsidRDefault="6952E953" w14:paraId="26730DCA" w14:textId="6F148288">
      <w:pPr>
        <w:pStyle w:val="ListParagraph"/>
        <w:numPr>
          <w:ilvl w:val="0"/>
          <w:numId w:val="22"/>
        </w:numPr>
        <w:spacing w:after="200"/>
      </w:pPr>
      <w:r>
        <w:t>allow or engage in any form of inappropriate touching</w:t>
      </w:r>
    </w:p>
    <w:p w:rsidR="00B9149F" w:rsidP="00E553C3" w:rsidRDefault="6952E953" w14:paraId="26E4CA10" w14:textId="7254DDF2">
      <w:pPr>
        <w:pStyle w:val="ListParagraph"/>
        <w:numPr>
          <w:ilvl w:val="0"/>
          <w:numId w:val="22"/>
        </w:numPr>
        <w:spacing w:after="200"/>
      </w:pPr>
      <w:r>
        <w:t>be alone with a young person</w:t>
      </w:r>
    </w:p>
    <w:p w:rsidR="00B9149F" w:rsidP="00E553C3" w:rsidRDefault="6952E953" w14:paraId="32288CD3" w14:textId="79543C58">
      <w:pPr>
        <w:pStyle w:val="ListParagraph"/>
        <w:numPr>
          <w:ilvl w:val="0"/>
          <w:numId w:val="22"/>
        </w:numPr>
        <w:spacing w:after="200"/>
      </w:pPr>
      <w:r>
        <w:t>allow young people to use inappropriate language without challenging it</w:t>
      </w:r>
    </w:p>
    <w:p w:rsidR="00B9149F" w:rsidP="00E553C3" w:rsidRDefault="6952E953" w14:paraId="58AF394B" w14:textId="380B9A48">
      <w:pPr>
        <w:pStyle w:val="ListParagraph"/>
        <w:numPr>
          <w:ilvl w:val="0"/>
          <w:numId w:val="22"/>
        </w:numPr>
        <w:spacing w:after="200"/>
      </w:pPr>
      <w:r>
        <w:t>make sexually suggestive comments even in jest</w:t>
      </w:r>
    </w:p>
    <w:p w:rsidR="00B9149F" w:rsidP="00E553C3" w:rsidRDefault="6952E953" w14:paraId="5535C664" w14:textId="06FF2E09">
      <w:pPr>
        <w:pStyle w:val="ListParagraph"/>
        <w:numPr>
          <w:ilvl w:val="0"/>
          <w:numId w:val="22"/>
        </w:numPr>
        <w:spacing w:after="200"/>
      </w:pPr>
      <w:r>
        <w:t>reduce a young person to tears as a form of control</w:t>
      </w:r>
    </w:p>
    <w:p w:rsidR="00B9149F" w:rsidP="00E553C3" w:rsidRDefault="6952E953" w14:paraId="0B08C37F" w14:textId="7D212CFB">
      <w:pPr>
        <w:pStyle w:val="ListParagraph"/>
        <w:numPr>
          <w:ilvl w:val="0"/>
          <w:numId w:val="22"/>
        </w:numPr>
        <w:spacing w:after="200"/>
      </w:pPr>
      <w:r>
        <w:t>allow allegations made by a young person to go unchallenged, unrecorded or not acted upon</w:t>
      </w:r>
    </w:p>
    <w:p w:rsidR="00B9149F" w:rsidP="00B9149F" w:rsidRDefault="00B9149F" w14:paraId="6A409874" w14:textId="77777777">
      <w:pPr>
        <w:spacing w:after="200"/>
      </w:pPr>
    </w:p>
    <w:p w:rsidR="00B9149F" w:rsidP="00B9149F" w:rsidRDefault="00B9149F" w14:paraId="7C5CD69D" w14:textId="32FC3EEF">
      <w:pPr>
        <w:spacing w:after="200"/>
      </w:pPr>
      <w:r>
        <w:t>In all dealings with young people, adults must:</w:t>
      </w:r>
    </w:p>
    <w:p w:rsidR="00B9149F" w:rsidP="00E553C3" w:rsidRDefault="6952E953" w14:paraId="10A2307C" w14:textId="399480DE">
      <w:pPr>
        <w:pStyle w:val="ListParagraph"/>
        <w:numPr>
          <w:ilvl w:val="0"/>
          <w:numId w:val="22"/>
        </w:numPr>
        <w:spacing w:after="200"/>
      </w:pPr>
      <w:r>
        <w:t>always set a good example for the young people in our care</w:t>
      </w:r>
    </w:p>
    <w:p w:rsidR="00B9149F" w:rsidP="00E553C3" w:rsidRDefault="6952E953" w14:paraId="392ACACE" w14:textId="65646F22">
      <w:pPr>
        <w:pStyle w:val="ListParagraph"/>
        <w:numPr>
          <w:ilvl w:val="0"/>
          <w:numId w:val="22"/>
        </w:numPr>
        <w:spacing w:after="200"/>
      </w:pPr>
      <w:proofErr w:type="gramStart"/>
      <w:r>
        <w:t>behave appropriately at all times</w:t>
      </w:r>
      <w:proofErr w:type="gramEnd"/>
      <w:r>
        <w:t xml:space="preserve"> and maintain professional boundaries</w:t>
      </w:r>
    </w:p>
    <w:p w:rsidR="00B9149F" w:rsidP="00E553C3" w:rsidRDefault="6952E953" w14:paraId="39B31ECC" w14:textId="176BD619">
      <w:pPr>
        <w:pStyle w:val="ListParagraph"/>
        <w:numPr>
          <w:ilvl w:val="0"/>
          <w:numId w:val="22"/>
        </w:numPr>
        <w:spacing w:after="200"/>
      </w:pPr>
      <w:r>
        <w:t>ensure that their own behaviour is beyond reproach</w:t>
      </w:r>
    </w:p>
    <w:p w:rsidR="00B9149F" w:rsidP="00E553C3" w:rsidRDefault="6952E953" w14:paraId="27B14969" w14:textId="52D955CA">
      <w:pPr>
        <w:pStyle w:val="ListParagraph"/>
        <w:numPr>
          <w:ilvl w:val="0"/>
          <w:numId w:val="22"/>
        </w:numPr>
        <w:spacing w:after="200"/>
      </w:pPr>
      <w:r>
        <w:t>promote core British values</w:t>
      </w:r>
    </w:p>
    <w:p w:rsidR="00B9149F" w:rsidP="00E553C3" w:rsidRDefault="6952E953" w14:paraId="5759F7B1" w14:textId="36FEA81A">
      <w:pPr>
        <w:pStyle w:val="ListParagraph"/>
        <w:numPr>
          <w:ilvl w:val="0"/>
          <w:numId w:val="22"/>
        </w:numPr>
        <w:spacing w:after="200"/>
      </w:pPr>
      <w:r>
        <w:t>be vigilant and act immediately if they become aware of any behaviour that gives cause for concern</w:t>
      </w:r>
    </w:p>
    <w:p w:rsidR="00B9149F" w:rsidP="00E553C3" w:rsidRDefault="6952E953" w14:paraId="31802422" w14:textId="036B8B09">
      <w:pPr>
        <w:pStyle w:val="ListParagraph"/>
        <w:numPr>
          <w:ilvl w:val="0"/>
          <w:numId w:val="22"/>
        </w:numPr>
        <w:spacing w:after="200"/>
      </w:pPr>
      <w:r>
        <w:t xml:space="preserve">be sensible with regards to technology e.g. text, emails, digital cameras, videos, </w:t>
      </w:r>
      <w:proofErr w:type="gramStart"/>
      <w:r>
        <w:t>web-cams</w:t>
      </w:r>
      <w:proofErr w:type="gramEnd"/>
      <w:r>
        <w:t>, websites and blogs.</w:t>
      </w:r>
    </w:p>
    <w:p w:rsidR="00B9149F" w:rsidP="00E553C3" w:rsidRDefault="6952E953" w14:paraId="1BF6F63C" w14:textId="067E12A1">
      <w:pPr>
        <w:pStyle w:val="ListParagraph"/>
        <w:numPr>
          <w:ilvl w:val="0"/>
          <w:numId w:val="22"/>
        </w:numPr>
        <w:spacing w:after="200"/>
      </w:pPr>
      <w:r>
        <w:t>avoid giving personal contact details to young people, including their mobile number, home phone or personal e-mail address</w:t>
      </w:r>
    </w:p>
    <w:p w:rsidR="00B9149F" w:rsidP="00E553C3" w:rsidRDefault="6952E953" w14:paraId="7D537BA2" w14:textId="07B29BB2">
      <w:pPr>
        <w:pStyle w:val="ListParagraph"/>
        <w:numPr>
          <w:ilvl w:val="0"/>
          <w:numId w:val="22"/>
        </w:numPr>
        <w:spacing w:after="200"/>
      </w:pPr>
      <w:r>
        <w:t>not use internet or web-based communication channels to send messages</w:t>
      </w:r>
    </w:p>
    <w:p w:rsidR="00B9149F" w:rsidP="00E553C3" w:rsidRDefault="6952E953" w14:paraId="06BAE75F" w14:textId="68044CBA">
      <w:pPr>
        <w:pStyle w:val="ListParagraph"/>
        <w:numPr>
          <w:ilvl w:val="0"/>
          <w:numId w:val="22"/>
        </w:numPr>
        <w:spacing w:after="200"/>
      </w:pPr>
      <w:r>
        <w:t>be sensible during any time off, especially with regards to socialising and alcohol consumption and especially when returning to sleep in accommodation where there are students lodged</w:t>
      </w:r>
    </w:p>
    <w:p w:rsidR="00B9149F" w:rsidP="00B9149F" w:rsidRDefault="00B9149F" w14:paraId="4B4AE22E" w14:textId="77777777">
      <w:pPr>
        <w:spacing w:after="200"/>
      </w:pPr>
    </w:p>
    <w:p w:rsidR="00B9149F" w:rsidP="00B9149F" w:rsidRDefault="00B9149F" w14:paraId="12D3E12B" w14:textId="77777777">
      <w:pPr>
        <w:spacing w:after="200"/>
      </w:pPr>
    </w:p>
    <w:p w:rsidR="00925BE8" w:rsidRDefault="00925BE8" w14:paraId="477650B7" w14:textId="77777777">
      <w:pPr>
        <w:spacing w:after="200"/>
      </w:pPr>
      <w:r>
        <w:br w:type="page"/>
      </w:r>
    </w:p>
    <w:p w:rsidR="00B9149F" w:rsidP="00925BE8" w:rsidRDefault="00B9149F" w14:paraId="6571FC05" w14:textId="2B967E41">
      <w:pPr>
        <w:pStyle w:val="Title"/>
      </w:pPr>
      <w:bookmarkStart w:name="_Toc133316227" w:id="28"/>
      <w:r>
        <w:t>Illness</w:t>
      </w:r>
      <w:bookmarkEnd w:id="28"/>
    </w:p>
    <w:p w:rsidR="00B9149F" w:rsidP="00B9149F" w:rsidRDefault="00925BE8" w14:paraId="60DE3E01" w14:textId="233A2488">
      <w:pPr>
        <w:spacing w:after="200"/>
      </w:pPr>
      <w:r>
        <w:br/>
      </w:r>
      <w:r w:rsidR="00B9149F">
        <w:t xml:space="preserve">Group Leaders' responsibilities also include caring for members of their group if they are unwell. Should any illnesses or emergencies arise you must inform a member of </w:t>
      </w:r>
      <w:r w:rsidR="00D16C65">
        <w:t xml:space="preserve">the </w:t>
      </w:r>
      <w:r w:rsidR="00B9149F">
        <w:t xml:space="preserve">UKLC </w:t>
      </w:r>
      <w:r w:rsidR="00D16C65">
        <w:t xml:space="preserve">team </w:t>
      </w:r>
      <w:r w:rsidR="00B9149F">
        <w:t xml:space="preserve">immediately. They will organise for you to accompany the student to a surgery or hospital and will send a member of the UKLC team with you. If there is only one Group Leader with the </w:t>
      </w:r>
      <w:proofErr w:type="gramStart"/>
      <w:r w:rsidR="00B9149F">
        <w:t>group</w:t>
      </w:r>
      <w:proofErr w:type="gramEnd"/>
      <w:r w:rsidR="00B9149F">
        <w:t xml:space="preserve"> then the UKLC Safeguarding &amp; Welfare Co-Ordinator (or appointed UKLC </w:t>
      </w:r>
      <w:r w:rsidR="00E25122">
        <w:t xml:space="preserve">team </w:t>
      </w:r>
      <w:r w:rsidR="00B9149F">
        <w:t>member) will supervise the rest of your students whilst you are away.</w:t>
      </w:r>
    </w:p>
    <w:p w:rsidR="00B9149F" w:rsidP="00B9149F" w:rsidRDefault="00B9149F" w14:paraId="48FDA5AC" w14:textId="77777777">
      <w:pPr>
        <w:spacing w:after="200"/>
      </w:pPr>
      <w:r>
        <w:t xml:space="preserve">In the event of a student requiring urgent medical attention where consent must be given, the Group Leader will immediately contact the parents. If the parents cannot be reached, the Group Leader will, in conjunction with the agent, take any necessary decision. If the Group Leader cannot be found, a member of UKLC Senior Management will confer with the parents and/or agent to </w:t>
      </w:r>
      <w:proofErr w:type="gramStart"/>
      <w:r>
        <w:t>make a decision</w:t>
      </w:r>
      <w:proofErr w:type="gramEnd"/>
      <w:r>
        <w:t xml:space="preserve">. If the parent and/or agent cannot be reached, a member of UKLC Senior Management will confer with the Group Leader to </w:t>
      </w:r>
      <w:proofErr w:type="gramStart"/>
      <w:r>
        <w:t>make a decision</w:t>
      </w:r>
      <w:proofErr w:type="gramEnd"/>
      <w:r>
        <w:t xml:space="preserve">. Where necessary UKLC Senior Management will </w:t>
      </w:r>
      <w:proofErr w:type="gramStart"/>
      <w:r>
        <w:t>make a decision</w:t>
      </w:r>
      <w:proofErr w:type="gramEnd"/>
      <w:r>
        <w:t>.</w:t>
      </w:r>
    </w:p>
    <w:p w:rsidR="00B9149F" w:rsidP="00B9149F" w:rsidRDefault="00B9149F" w14:paraId="45C9943F" w14:textId="77777777">
      <w:pPr>
        <w:spacing w:after="200"/>
      </w:pPr>
    </w:p>
    <w:p w:rsidR="00B9149F" w:rsidP="00B9149F" w:rsidRDefault="00B9149F" w14:paraId="614909C7" w14:textId="77777777">
      <w:pPr>
        <w:spacing w:after="200"/>
      </w:pPr>
      <w:r>
        <w:t>Please be aware that there may sometimes be charges to pay for medical care and you should always be responsible (if the student cannot pay at the time) for any expenses incurred. We cannot take responsibility for any expenses incurred by students due to illness. Get a report number from the hospital and if the police are involved, an incident number from them. These will be needed for any insurance claims.</w:t>
      </w:r>
    </w:p>
    <w:p w:rsidR="00B9149F" w:rsidP="00B9149F" w:rsidRDefault="00B9149F" w14:paraId="4A090FC7" w14:textId="77777777">
      <w:pPr>
        <w:spacing w:after="200"/>
      </w:pPr>
    </w:p>
    <w:p w:rsidR="00B9149F" w:rsidP="00B9149F" w:rsidRDefault="00B9149F" w14:paraId="58AF2221" w14:textId="77777777">
      <w:pPr>
        <w:spacing w:after="200"/>
      </w:pPr>
      <w:r>
        <w:t>If you are from a European Union country (or country with a reciprocal arrangement with the UK), necessary medical expenses will be covered (except dental treatment, glasses and prescriptions). You should also have arranged a private travel insurance that will cover you in full for medical costs.</w:t>
      </w:r>
    </w:p>
    <w:p w:rsidR="00B9149F" w:rsidP="00B9149F" w:rsidRDefault="00B9149F" w14:paraId="51BD27DA" w14:textId="77777777">
      <w:pPr>
        <w:spacing w:after="200"/>
      </w:pPr>
    </w:p>
    <w:p w:rsidR="00B9149F" w:rsidP="00B9149F" w:rsidRDefault="00B9149F" w14:paraId="60AEA432" w14:textId="77777777">
      <w:pPr>
        <w:spacing w:after="200"/>
      </w:pPr>
      <w:r>
        <w:t>If you are from a country not covered by these arrangements, then you and your students must have private travel insurance that adequately covers medical costs</w:t>
      </w:r>
    </w:p>
    <w:p w:rsidR="00B9149F" w:rsidP="00B9149F" w:rsidRDefault="00B9149F" w14:paraId="26DDEF60" w14:textId="77777777">
      <w:pPr>
        <w:spacing w:after="200"/>
      </w:pPr>
    </w:p>
    <w:p w:rsidR="00B9149F" w:rsidP="00B9149F" w:rsidRDefault="00B9149F" w14:paraId="2B350E38" w14:textId="77777777">
      <w:pPr>
        <w:spacing w:after="200"/>
      </w:pPr>
      <w:r>
        <w:t>It is therefore necessary for you and your students to keep all receipts for medical expenses (for example, taxi and bus fares, consultation fees, medicine, x-rays). You should check the insurance policy you have arranged for details of medical cover.</w:t>
      </w:r>
    </w:p>
    <w:p w:rsidR="00B9149F" w:rsidP="00B9149F" w:rsidRDefault="00B9149F" w14:paraId="2D6F33BE" w14:textId="77777777">
      <w:pPr>
        <w:spacing w:after="200"/>
      </w:pPr>
    </w:p>
    <w:p w:rsidR="00B9149F" w:rsidP="00B9149F" w:rsidRDefault="00B9149F" w14:paraId="1E20B8BF" w14:textId="0937C22E">
      <w:pPr>
        <w:spacing w:after="200"/>
      </w:pPr>
      <w:r>
        <w:t xml:space="preserve">In all cases, our </w:t>
      </w:r>
      <w:r w:rsidR="00D16C65">
        <w:t>team</w:t>
      </w:r>
      <w:r>
        <w:t>, both at the centre and at Head Office, will be on call to assist you and help you deal with any unfortunate occurrences, such as illness or accident, as smoothly and quickly as possible</w:t>
      </w:r>
    </w:p>
    <w:p w:rsidR="00B9149F" w:rsidP="00B9149F" w:rsidRDefault="00B9149F" w14:paraId="685C3E1E" w14:textId="77777777">
      <w:pPr>
        <w:spacing w:after="200"/>
      </w:pPr>
    </w:p>
    <w:p w:rsidR="00B9149F" w:rsidP="00B9149F" w:rsidRDefault="00B9149F" w14:paraId="35C7F0B9" w14:textId="4CA9282A">
      <w:pPr>
        <w:spacing w:after="200"/>
      </w:pPr>
      <w:r>
        <w:t xml:space="preserve">If a student should fall ill on an excursion </w:t>
      </w:r>
      <w:proofErr w:type="gramStart"/>
      <w:r>
        <w:t>day</w:t>
      </w:r>
      <w:proofErr w:type="gramEnd"/>
      <w:r>
        <w:t xml:space="preserve"> then one Group Leader will have to remain behind at the centre with the sick student. If there is only one Group Leader for the group, then they should accompany the rest of the group on the excursion and leave the sick student in the care of the UKLC </w:t>
      </w:r>
      <w:r w:rsidR="00D16C65">
        <w:t xml:space="preserve">Safeguarding and </w:t>
      </w:r>
      <w:r>
        <w:t xml:space="preserve">Welfare </w:t>
      </w:r>
      <w:r w:rsidR="00D16C65">
        <w:t xml:space="preserve">Coordinator </w:t>
      </w:r>
      <w:r>
        <w:t>person.</w:t>
      </w:r>
    </w:p>
    <w:p w:rsidR="00B9149F" w:rsidP="00B9149F" w:rsidRDefault="00B9149F" w14:paraId="526AAB4B" w14:textId="77777777">
      <w:pPr>
        <w:spacing w:after="200"/>
      </w:pPr>
    </w:p>
    <w:p w:rsidR="00B9149F" w:rsidP="00B9149F" w:rsidRDefault="00B9149F" w14:paraId="613A3E07" w14:textId="77777777">
      <w:pPr>
        <w:spacing w:after="200"/>
      </w:pPr>
    </w:p>
    <w:p w:rsidR="00B9149F" w:rsidP="00925BE8" w:rsidRDefault="00B9149F" w14:paraId="126A6DF5" w14:textId="08BBD228">
      <w:pPr>
        <w:pStyle w:val="Title"/>
      </w:pPr>
      <w:bookmarkStart w:name="_Toc133316228" w:id="29"/>
      <w:r>
        <w:t>Supervision outside scheduled activities</w:t>
      </w:r>
      <w:bookmarkEnd w:id="29"/>
    </w:p>
    <w:p w:rsidR="00B9149F" w:rsidP="00B9149F" w:rsidRDefault="00B9149F" w14:paraId="18091A8F" w14:textId="77777777">
      <w:pPr>
        <w:spacing w:after="200"/>
      </w:pPr>
    </w:p>
    <w:p w:rsidR="00B9149F" w:rsidP="00B9149F" w:rsidRDefault="00B9149F" w14:paraId="08F67DC7" w14:textId="04F4B2E1">
      <w:pPr>
        <w:spacing w:after="200"/>
      </w:pPr>
      <w:r>
        <w:t xml:space="preserve">We have stated above the times of scheduled activities. Outside of these times students are allowed some free time </w:t>
      </w:r>
      <w:proofErr w:type="gramStart"/>
      <w:r>
        <w:t>and also</w:t>
      </w:r>
      <w:proofErr w:type="gramEnd"/>
      <w:r>
        <w:t xml:space="preserve"> a small amount of freedom. They may relax in communal areas and spaces around the centre or maybe return to their bedrooms (</w:t>
      </w:r>
      <w:proofErr w:type="spellStart"/>
      <w:r>
        <w:t>nb.</w:t>
      </w:r>
      <w:proofErr w:type="spellEnd"/>
      <w:r>
        <w:t xml:space="preserve"> only in boarding school centres, in </w:t>
      </w:r>
      <w:proofErr w:type="gramStart"/>
      <w:r>
        <w:t>University</w:t>
      </w:r>
      <w:proofErr w:type="gramEnd"/>
      <w:r>
        <w:t xml:space="preserve"> campuses it is not always possible for students to return to their rooms during the day).</w:t>
      </w:r>
    </w:p>
    <w:p w:rsidR="00B9149F" w:rsidP="00B9149F" w:rsidRDefault="00B9149F" w14:paraId="0E79C0C5" w14:textId="17F086E1">
      <w:pPr>
        <w:spacing w:after="200"/>
      </w:pPr>
      <w:r>
        <w:t>During these times, we ask them to:</w:t>
      </w:r>
    </w:p>
    <w:p w:rsidR="00B9149F" w:rsidP="00925BE8" w:rsidRDefault="6952E953" w14:paraId="3F695EB3" w14:textId="2A7C2142">
      <w:pPr>
        <w:pStyle w:val="ListParagraph"/>
        <w:numPr>
          <w:ilvl w:val="0"/>
          <w:numId w:val="22"/>
        </w:numPr>
        <w:spacing w:after="200"/>
      </w:pPr>
      <w:r>
        <w:t>Be respectful towards each other, any adults present and the centre</w:t>
      </w:r>
    </w:p>
    <w:p w:rsidR="00B9149F" w:rsidP="00925BE8" w:rsidRDefault="6952E953" w14:paraId="4862E1DA" w14:textId="528B8753">
      <w:pPr>
        <w:pStyle w:val="ListParagraph"/>
        <w:numPr>
          <w:ilvl w:val="0"/>
          <w:numId w:val="22"/>
        </w:numPr>
        <w:spacing w:after="200"/>
      </w:pPr>
      <w:r>
        <w:t>Not to smoke unless in a designated area</w:t>
      </w:r>
    </w:p>
    <w:p w:rsidR="00B9149F" w:rsidP="00925BE8" w:rsidRDefault="6952E953" w14:paraId="147F4675" w14:textId="6EACAF1E">
      <w:pPr>
        <w:pStyle w:val="ListParagraph"/>
        <w:numPr>
          <w:ilvl w:val="0"/>
          <w:numId w:val="22"/>
        </w:numPr>
        <w:spacing w:after="200"/>
      </w:pPr>
      <w:r>
        <w:t>Not to make excessive noise or disturbance</w:t>
      </w:r>
    </w:p>
    <w:p w:rsidR="00B9149F" w:rsidP="00B9149F" w:rsidRDefault="6952E953" w14:paraId="3D71727D" w14:textId="3F45C54B">
      <w:pPr>
        <w:pStyle w:val="ListParagraph"/>
        <w:numPr>
          <w:ilvl w:val="0"/>
          <w:numId w:val="22"/>
        </w:numPr>
        <w:spacing w:after="200"/>
      </w:pPr>
      <w:r>
        <w:t>Ask your permission if they wish to leave site and inform you when they leave and when they return</w:t>
      </w:r>
    </w:p>
    <w:p w:rsidR="00B9149F" w:rsidP="00B9149F" w:rsidRDefault="00B9149F" w14:paraId="444209BD" w14:textId="77777777">
      <w:pPr>
        <w:spacing w:after="200"/>
      </w:pPr>
      <w:r>
        <w:t>On this last point, in some centres where they may be a local shop or shops and students are old enough and responsible enough to go unaccompanied, you may allow them. However, they must tell you when they leave and come back and let you know that they have returned. We ask you in turn to inform the Centre Management team by text message if you have allowed any students to leave site and when they return.</w:t>
      </w:r>
    </w:p>
    <w:p w:rsidR="00B9149F" w:rsidP="00B9149F" w:rsidRDefault="00B9149F" w14:paraId="347C79D1" w14:textId="77777777">
      <w:pPr>
        <w:spacing w:after="200"/>
      </w:pPr>
    </w:p>
    <w:p w:rsidR="00B9149F" w:rsidP="00B9149F" w:rsidRDefault="00B9149F" w14:paraId="265A1ED2" w14:textId="77777777">
      <w:pPr>
        <w:spacing w:after="200"/>
      </w:pPr>
    </w:p>
    <w:p w:rsidR="00D269A6" w:rsidRDefault="00D269A6" w14:paraId="161ACD2B" w14:textId="77777777">
      <w:pPr>
        <w:spacing w:after="200"/>
        <w:rPr>
          <w:rFonts w:eastAsiaTheme="majorEastAsia" w:cstheme="majorBidi"/>
          <w:b/>
          <w:spacing w:val="-10"/>
          <w:kern w:val="28"/>
          <w:sz w:val="52"/>
          <w:szCs w:val="56"/>
        </w:rPr>
      </w:pPr>
      <w:r>
        <w:br w:type="page"/>
      </w:r>
    </w:p>
    <w:p w:rsidR="00B9149F" w:rsidP="00925BE8" w:rsidRDefault="00B9149F" w14:paraId="6A5D143C" w14:textId="458839B6">
      <w:pPr>
        <w:pStyle w:val="Title"/>
      </w:pPr>
      <w:bookmarkStart w:name="_Toc133316229" w:id="30"/>
      <w:r>
        <w:t>Bedtime</w:t>
      </w:r>
      <w:bookmarkEnd w:id="30"/>
    </w:p>
    <w:p w:rsidR="00B9149F" w:rsidP="00B9149F" w:rsidRDefault="00B9149F" w14:paraId="0FDE399C" w14:textId="77777777">
      <w:pPr>
        <w:spacing w:after="200"/>
      </w:pPr>
    </w:p>
    <w:p w:rsidR="00B9149F" w:rsidP="00B9149F" w:rsidRDefault="00B9149F" w14:paraId="5B54DA28" w14:textId="77777777">
      <w:pPr>
        <w:spacing w:after="200"/>
      </w:pPr>
      <w:r>
        <w:t>We all have a duty of care towards our students and, furthermore, the parents of the students expect them to be properly supervised. We believe that parents would want their children to go to bed at a reasonable time, so they are able to concentrate in their lessons the next day.</w:t>
      </w:r>
    </w:p>
    <w:p w:rsidR="00B9149F" w:rsidP="00B9149F" w:rsidRDefault="00B9149F" w14:paraId="61420B1E" w14:textId="77777777">
      <w:pPr>
        <w:spacing w:after="200"/>
      </w:pPr>
    </w:p>
    <w:p w:rsidR="00B9149F" w:rsidP="00B9149F" w:rsidRDefault="00B9149F" w14:paraId="3DB16EE4" w14:textId="4C66239D">
      <w:pPr>
        <w:spacing w:after="200"/>
      </w:pPr>
      <w:r>
        <w:t xml:space="preserve">It is essential that Group Leaders be around at bedtime to assist </w:t>
      </w:r>
      <w:r w:rsidR="00D16C65">
        <w:t>UKLC</w:t>
      </w:r>
      <w:r>
        <w:t xml:space="preserve"> in getting students to their residences in a quiet and orderly manner.</w:t>
      </w:r>
    </w:p>
    <w:p w:rsidR="00B9149F" w:rsidP="00B9149F" w:rsidRDefault="00B9149F" w14:paraId="5AF7F75E" w14:textId="77777777">
      <w:pPr>
        <w:spacing w:after="200"/>
      </w:pPr>
    </w:p>
    <w:p w:rsidR="00B9149F" w:rsidP="00B9149F" w:rsidRDefault="00B9149F" w14:paraId="75D9C97B" w14:textId="77777777">
      <w:pPr>
        <w:spacing w:after="200"/>
      </w:pPr>
      <w:r>
        <w:t>Evening activities generally finish at between 10pm and 10.30pm however we suggest the following bedtimes: Students aged 10 and under – finish activities at 9pm and are in bed by 9.30pm</w:t>
      </w:r>
    </w:p>
    <w:p w:rsidR="00B9149F" w:rsidP="00B9149F" w:rsidRDefault="00B9149F" w14:paraId="66ADF017" w14:textId="520D2DC2">
      <w:pPr>
        <w:spacing w:after="200"/>
      </w:pPr>
      <w:r>
        <w:t>Students aged 13 and under – finish activities at 10pm and are in bed by 10.30pm Students aged 14 to 17 – stay up a little after evening activities and are in bed by 11pm</w:t>
      </w:r>
    </w:p>
    <w:p w:rsidR="00B9149F" w:rsidP="00B9149F" w:rsidRDefault="00B9149F" w14:paraId="39E09CF0" w14:textId="77777777">
      <w:pPr>
        <w:spacing w:after="200"/>
      </w:pPr>
      <w:r>
        <w:t>Please inform the management team by text message that all your students are present and correct at bedtime.</w:t>
      </w:r>
    </w:p>
    <w:p w:rsidR="00B9149F" w:rsidP="00B9149F" w:rsidRDefault="00B9149F" w14:paraId="78F18351" w14:textId="77777777">
      <w:pPr>
        <w:spacing w:after="200"/>
      </w:pPr>
    </w:p>
    <w:p w:rsidR="00B9149F" w:rsidP="00B9149F" w:rsidRDefault="00B9149F" w14:paraId="6447BC59" w14:textId="77777777">
      <w:pPr>
        <w:spacing w:after="200"/>
      </w:pPr>
      <w:r>
        <w:t xml:space="preserve">Overnight you are the first person that your students will go to if they have any problems. We will have a member of the UKLC management team on duty overnight and their phone will </w:t>
      </w:r>
      <w:proofErr w:type="gramStart"/>
      <w:r>
        <w:t>be on at all times</w:t>
      </w:r>
      <w:proofErr w:type="gramEnd"/>
      <w:r>
        <w:t>. Any student found to be out of their room after the set bedtime will be reported to the Group Leader who will discuss what disciplinary action should be taken with the Centre Manager. Please do a final check to ensure all students are in their rooms before you retire to bed.</w:t>
      </w:r>
    </w:p>
    <w:p w:rsidR="00B9149F" w:rsidP="00B9149F" w:rsidRDefault="00B9149F" w14:paraId="2F11A156" w14:textId="77777777">
      <w:pPr>
        <w:spacing w:after="200"/>
      </w:pPr>
    </w:p>
    <w:p w:rsidR="00B9149F" w:rsidP="00B9149F" w:rsidRDefault="00B9149F" w14:paraId="52673583" w14:textId="77777777">
      <w:pPr>
        <w:spacing w:after="200"/>
      </w:pPr>
      <w:r>
        <w:t>At all times, but particularly between 22.30 and 07.00, and during hot weather when windows are open, students are required to exercise care and concern for other residents and neighbours by not causing undue or excessive noise.</w:t>
      </w:r>
    </w:p>
    <w:p w:rsidR="00B9149F" w:rsidP="00B9149F" w:rsidRDefault="00B9149F" w14:paraId="5C7CB130" w14:textId="77777777">
      <w:pPr>
        <w:spacing w:after="200"/>
      </w:pPr>
      <w:r>
        <w:t>This is particularly important after bedtime, but obviously undue noise, rowdy behaviour, or loud music can be sources of inconvenience and annoyance to others at any time of day.</w:t>
      </w:r>
    </w:p>
    <w:p w:rsidR="00B9149F" w:rsidP="00B9149F" w:rsidRDefault="00B9149F" w14:paraId="36A66D08" w14:textId="77777777">
      <w:pPr>
        <w:spacing w:after="200"/>
      </w:pPr>
    </w:p>
    <w:p w:rsidR="00B9149F" w:rsidP="00B9149F" w:rsidRDefault="00B9149F" w14:paraId="29B1A9A5" w14:textId="77777777">
      <w:pPr>
        <w:spacing w:after="200"/>
      </w:pPr>
      <w:r>
        <w:t>NOTES FOR HOMESTAY STUDENTS: UKLC is committed to providing a safe and secure environment for your students, therefore homestay curfews for students are:</w:t>
      </w:r>
    </w:p>
    <w:p w:rsidR="00B9149F" w:rsidP="00D269A6" w:rsidRDefault="6952E953" w14:paraId="1FC5DB56" w14:textId="15C55E2C">
      <w:pPr>
        <w:pStyle w:val="ListParagraph"/>
        <w:numPr>
          <w:ilvl w:val="0"/>
          <w:numId w:val="22"/>
        </w:numPr>
        <w:spacing w:after="200"/>
      </w:pPr>
      <w:r>
        <w:t>Students aged 14 and under must return straight home at the end of a day.</w:t>
      </w:r>
    </w:p>
    <w:p w:rsidR="00B9149F" w:rsidP="00D269A6" w:rsidRDefault="6952E953" w14:paraId="047C3528" w14:textId="0D44A152">
      <w:pPr>
        <w:pStyle w:val="ListParagraph"/>
        <w:numPr>
          <w:ilvl w:val="0"/>
          <w:numId w:val="22"/>
        </w:numPr>
        <w:spacing w:after="200"/>
      </w:pPr>
      <w:r>
        <w:t>Students aged 15 and over can organise a special curfew with permission from their parents, and agreement from the hosts, up to a deadline of 9pm (this curfew can be extended to 10pm for students aged 17 and over)</w:t>
      </w:r>
    </w:p>
    <w:p w:rsidR="00B9149F" w:rsidP="00B9149F" w:rsidRDefault="00B9149F" w14:paraId="2C0FFAE0" w14:textId="77777777">
      <w:pPr>
        <w:spacing w:after="200"/>
      </w:pPr>
      <w:r>
        <w:t xml:space="preserve"> </w:t>
      </w:r>
    </w:p>
    <w:p w:rsidR="00D269A6" w:rsidRDefault="00D269A6" w14:paraId="01F0F860" w14:textId="77777777">
      <w:pPr>
        <w:spacing w:after="200"/>
      </w:pPr>
      <w:r>
        <w:br w:type="page"/>
      </w:r>
    </w:p>
    <w:p w:rsidR="00B9149F" w:rsidP="00D269A6" w:rsidRDefault="00B9149F" w14:paraId="7C1837D1" w14:textId="3C40184C">
      <w:pPr>
        <w:pStyle w:val="Title"/>
      </w:pPr>
      <w:bookmarkStart w:name="_Toc133316230" w:id="31"/>
      <w:r>
        <w:t>Security</w:t>
      </w:r>
      <w:bookmarkEnd w:id="31"/>
    </w:p>
    <w:p w:rsidR="00B9149F" w:rsidP="00B9149F" w:rsidRDefault="00B9149F" w14:paraId="482241F7" w14:textId="77777777">
      <w:pPr>
        <w:spacing w:after="200"/>
      </w:pPr>
    </w:p>
    <w:p w:rsidR="00B9149F" w:rsidP="00B9149F" w:rsidRDefault="00B9149F" w14:paraId="65497014" w14:textId="77777777">
      <w:pPr>
        <w:spacing w:after="200"/>
      </w:pPr>
      <w:r>
        <w:t>In every centre, there are different security systems in place. In University sites, all bedrooms and residences will have a lock or key card. Please note that in English private schools it is normal not to have locks on bedroom doors for reasons of fire safety, however, there will be a code to enter the building. Please ask students not to give out any codes they are given to anyone who is not from their group.</w:t>
      </w:r>
    </w:p>
    <w:p w:rsidR="00B9149F" w:rsidP="00B9149F" w:rsidRDefault="00B9149F" w14:paraId="4D5D96D1" w14:textId="77777777">
      <w:pPr>
        <w:spacing w:after="200"/>
      </w:pPr>
    </w:p>
    <w:p w:rsidR="00B9149F" w:rsidP="00B9149F" w:rsidRDefault="00B9149F" w14:paraId="1A6FAAD1" w14:textId="77777777">
      <w:pPr>
        <w:spacing w:after="200"/>
      </w:pPr>
      <w:r>
        <w:t>Group Leaders are encouraged to give cash and valuables (passports, etc.) to the Centre Manager, who will put them in the centre safe for security. The Centre Manager will arrange for Group Leaders to have regular access to the safe.</w:t>
      </w:r>
    </w:p>
    <w:p w:rsidR="00B9149F" w:rsidP="00B9149F" w:rsidRDefault="00B9149F" w14:paraId="48F8D410" w14:textId="77777777">
      <w:pPr>
        <w:spacing w:after="200"/>
      </w:pPr>
    </w:p>
    <w:p w:rsidR="00B9149F" w:rsidP="00B9149F" w:rsidRDefault="00B9149F" w14:paraId="0CEC563D" w14:textId="77777777">
      <w:pPr>
        <w:spacing w:after="200"/>
      </w:pPr>
      <w:r>
        <w:t>Specific security arrangements will be in place at each centre and the Centre Manager will outline these to you. It is important you explain these carefully to your students, as their safety is paramount.</w:t>
      </w:r>
    </w:p>
    <w:p w:rsidR="00B9149F" w:rsidP="00B9149F" w:rsidRDefault="00B9149F" w14:paraId="61B50F44" w14:textId="77777777">
      <w:pPr>
        <w:spacing w:after="200"/>
      </w:pPr>
    </w:p>
    <w:p w:rsidR="00B9149F" w:rsidP="00B9149F" w:rsidRDefault="00B9149F" w14:paraId="7437B825" w14:textId="2016F2C8">
      <w:pPr>
        <w:spacing w:after="200"/>
      </w:pPr>
      <w:r>
        <w:t>Certain basic guidelines are common to all centres and all students. You should advise them to:</w:t>
      </w:r>
    </w:p>
    <w:p w:rsidR="00B9149F" w:rsidP="00D269A6" w:rsidRDefault="00B9149F" w14:paraId="18A05E8D" w14:textId="134DFA76">
      <w:pPr>
        <w:pStyle w:val="ListParagraph"/>
        <w:numPr>
          <w:ilvl w:val="0"/>
          <w:numId w:val="26"/>
        </w:numPr>
        <w:spacing w:after="200"/>
      </w:pPr>
      <w:r>
        <w:t>Never to go off alone!</w:t>
      </w:r>
    </w:p>
    <w:p w:rsidR="00B9149F" w:rsidP="00D269A6" w:rsidRDefault="00B9149F" w14:paraId="5B580B7B" w14:textId="3AF5FD8D">
      <w:pPr>
        <w:pStyle w:val="ListParagraph"/>
        <w:numPr>
          <w:ilvl w:val="0"/>
          <w:numId w:val="26"/>
        </w:numPr>
        <w:spacing w:after="200"/>
      </w:pPr>
      <w:r>
        <w:t>Always make sure that you know where they are!</w:t>
      </w:r>
    </w:p>
    <w:p w:rsidR="00B9149F" w:rsidP="00D269A6" w:rsidRDefault="00B9149F" w14:paraId="5BBD59BB" w14:textId="29CA202E">
      <w:pPr>
        <w:pStyle w:val="ListParagraph"/>
        <w:numPr>
          <w:ilvl w:val="0"/>
          <w:numId w:val="26"/>
        </w:numPr>
        <w:spacing w:after="200"/>
      </w:pPr>
      <w:r>
        <w:t>Never to leave the residence without permission in the evening!</w:t>
      </w:r>
    </w:p>
    <w:p w:rsidR="00B9149F" w:rsidP="00D269A6" w:rsidRDefault="00B9149F" w14:paraId="0A2831EE" w14:textId="44180F78">
      <w:pPr>
        <w:pStyle w:val="ListParagraph"/>
        <w:numPr>
          <w:ilvl w:val="0"/>
          <w:numId w:val="26"/>
        </w:numPr>
        <w:spacing w:after="200"/>
      </w:pPr>
      <w:r>
        <w:t>Always make sure they have understood when and where the meeting point is whilst out on excursions!</w:t>
      </w:r>
    </w:p>
    <w:p w:rsidR="00B9149F" w:rsidP="00D269A6" w:rsidRDefault="00B9149F" w14:paraId="43102684" w14:textId="75BD06C9">
      <w:pPr>
        <w:pStyle w:val="ListParagraph"/>
        <w:numPr>
          <w:ilvl w:val="0"/>
          <w:numId w:val="26"/>
        </w:numPr>
        <w:spacing w:after="200"/>
      </w:pPr>
      <w:r>
        <w:t>Always wear their Identification Lanyard and their UKLC wristband! Or risk a £1!</w:t>
      </w:r>
    </w:p>
    <w:p w:rsidR="00B9149F" w:rsidP="00B9149F" w:rsidRDefault="00B9149F" w14:paraId="5DA2727D" w14:textId="77777777">
      <w:pPr>
        <w:spacing w:after="200"/>
      </w:pPr>
    </w:p>
    <w:p w:rsidR="00B9149F" w:rsidP="00B9149F" w:rsidRDefault="00B9149F" w14:paraId="3C0F0BC3" w14:textId="77777777">
      <w:pPr>
        <w:spacing w:after="200"/>
      </w:pPr>
      <w:r>
        <w:t>And remind them:</w:t>
      </w:r>
    </w:p>
    <w:p w:rsidR="00B9149F" w:rsidP="00D269A6" w:rsidRDefault="00B9149F" w14:paraId="28431654" w14:textId="26B31819">
      <w:pPr>
        <w:pStyle w:val="ListParagraph"/>
        <w:numPr>
          <w:ilvl w:val="0"/>
          <w:numId w:val="27"/>
        </w:numPr>
        <w:spacing w:after="200"/>
      </w:pPr>
      <w:r>
        <w:t>That there is a 24hour emergency telephone number on the wristband (0044 1244 567695) and that the number for the emergency services (Ambulance/Police/Fire) in England is 999, or the single emergency number for the EU including the UK is 112 or they can call 101 to report a crime where you do not need an emergency response</w:t>
      </w:r>
    </w:p>
    <w:p w:rsidR="00B9149F" w:rsidP="00D269A6" w:rsidRDefault="00B9149F" w14:paraId="30BC49DE" w14:textId="686B49EF">
      <w:pPr>
        <w:pStyle w:val="ListParagraph"/>
        <w:numPr>
          <w:ilvl w:val="0"/>
          <w:numId w:val="27"/>
        </w:numPr>
        <w:spacing w:after="200"/>
      </w:pPr>
      <w:r>
        <w:t>That the police are there to help and protect and can be asked for assistance!</w:t>
      </w:r>
    </w:p>
    <w:p w:rsidR="00B9149F" w:rsidP="00D269A6" w:rsidRDefault="00B9149F" w14:paraId="426A89B6" w14:textId="62C8DE06">
      <w:pPr>
        <w:pStyle w:val="ListParagraph"/>
        <w:numPr>
          <w:ilvl w:val="0"/>
          <w:numId w:val="27"/>
        </w:numPr>
        <w:spacing w:after="200"/>
      </w:pPr>
      <w:r>
        <w:t>Never to respond to someone if they feel threatened, simply walk away!</w:t>
      </w:r>
    </w:p>
    <w:p w:rsidR="00B9149F" w:rsidP="00D269A6" w:rsidRDefault="00B9149F" w14:paraId="0C31F093" w14:textId="79FCFEE5">
      <w:pPr>
        <w:pStyle w:val="ListParagraph"/>
        <w:numPr>
          <w:ilvl w:val="0"/>
          <w:numId w:val="27"/>
        </w:numPr>
        <w:spacing w:after="200"/>
      </w:pPr>
      <w:r>
        <w:t>To give you their money to put in the safe and never to carry large amounts of cash around</w:t>
      </w:r>
    </w:p>
    <w:p w:rsidR="00B9149F" w:rsidP="00D269A6" w:rsidRDefault="00B9149F" w14:paraId="72E6E8A1" w14:textId="120314DF">
      <w:pPr>
        <w:pStyle w:val="ListParagraph"/>
        <w:numPr>
          <w:ilvl w:val="0"/>
          <w:numId w:val="27"/>
        </w:numPr>
        <w:spacing w:after="200"/>
      </w:pPr>
      <w:r>
        <w:t>To be careful crossing the road. Remember that in the UK we drive on the left!!</w:t>
      </w:r>
    </w:p>
    <w:p w:rsidR="00B9149F" w:rsidP="00D269A6" w:rsidRDefault="00B9149F" w14:paraId="1F774F4B" w14:textId="5AAECB7C">
      <w:pPr>
        <w:pStyle w:val="ListParagraph"/>
        <w:numPr>
          <w:ilvl w:val="0"/>
          <w:numId w:val="27"/>
        </w:numPr>
        <w:spacing w:after="200"/>
      </w:pPr>
      <w:r>
        <w:t xml:space="preserve">If they are ill or need a doctor, to tell you or a member of </w:t>
      </w:r>
      <w:r w:rsidR="00E25122">
        <w:t xml:space="preserve">the </w:t>
      </w:r>
      <w:r>
        <w:t xml:space="preserve">UKLC </w:t>
      </w:r>
      <w:r w:rsidR="00E25122">
        <w:t>team</w:t>
      </w:r>
      <w:r>
        <w:t xml:space="preserve"> immediately!</w:t>
      </w:r>
    </w:p>
    <w:p w:rsidR="00B9149F" w:rsidP="00D269A6" w:rsidRDefault="00B9149F" w14:paraId="3F29ABD1" w14:textId="56D17702">
      <w:pPr>
        <w:pStyle w:val="ListParagraph"/>
        <w:numPr>
          <w:ilvl w:val="0"/>
          <w:numId w:val="27"/>
        </w:numPr>
        <w:spacing w:after="200"/>
      </w:pPr>
      <w:r>
        <w:t>To keep all windows closed when not in their bedrooms!</w:t>
      </w:r>
    </w:p>
    <w:p w:rsidR="00B9149F" w:rsidP="00B9149F" w:rsidRDefault="00B9149F" w14:paraId="3CB133EA" w14:textId="77777777">
      <w:pPr>
        <w:spacing w:after="200"/>
      </w:pPr>
    </w:p>
    <w:p w:rsidR="00B9149F" w:rsidP="00B9149F" w:rsidRDefault="00B9149F" w14:paraId="75215A51" w14:textId="77777777">
      <w:pPr>
        <w:spacing w:after="200"/>
      </w:pPr>
      <w:r>
        <w:t>We do not wish to frighten the students, but it is sensible to take these simple precautions to avoid any incidents. We will also go over all these points in our Welcome Talk with the students when they arrive.</w:t>
      </w:r>
    </w:p>
    <w:p w:rsidR="00B9149F" w:rsidP="00B9149F" w:rsidRDefault="00B9149F" w14:paraId="1B92CC1D" w14:textId="77777777">
      <w:pPr>
        <w:spacing w:after="200"/>
      </w:pPr>
      <w:r>
        <w:t xml:space="preserve"> </w:t>
      </w:r>
    </w:p>
    <w:p w:rsidR="00D269A6" w:rsidRDefault="00D269A6" w14:paraId="0CB021D0" w14:textId="77777777">
      <w:pPr>
        <w:spacing w:after="200"/>
      </w:pPr>
      <w:r>
        <w:br w:type="page"/>
      </w:r>
    </w:p>
    <w:p w:rsidR="00B9149F" w:rsidP="00D269A6" w:rsidRDefault="00B9149F" w14:paraId="69AD4395" w14:textId="03E1E8E4">
      <w:pPr>
        <w:pStyle w:val="Title"/>
      </w:pPr>
      <w:bookmarkStart w:name="_Toc133316231" w:id="32"/>
      <w:r>
        <w:t>Internet and Technology use and safety</w:t>
      </w:r>
      <w:bookmarkEnd w:id="32"/>
    </w:p>
    <w:p w:rsidR="00B9149F" w:rsidP="00B9149F" w:rsidRDefault="00D269A6" w14:paraId="37069D2C" w14:textId="3FB22637">
      <w:pPr>
        <w:spacing w:after="200"/>
      </w:pPr>
      <w:r>
        <w:br/>
      </w:r>
      <w:r w:rsidR="00B9149F">
        <w:t xml:space="preserve">In every centre, there are different facilities </w:t>
      </w:r>
      <w:proofErr w:type="gramStart"/>
      <w:r w:rsidR="00B9149F">
        <w:t>available</w:t>
      </w:r>
      <w:proofErr w:type="gramEnd"/>
      <w:r w:rsidR="00B9149F">
        <w:t xml:space="preserve"> but we will always offer you and your students the chance to access the internet. In some centres, there may be wi-</w:t>
      </w:r>
      <w:proofErr w:type="gramStart"/>
      <w:r w:rsidR="00B9149F">
        <w:t>fi</w:t>
      </w:r>
      <w:proofErr w:type="gramEnd"/>
      <w:r w:rsidR="00B9149F">
        <w:t xml:space="preserve"> but passwords will only be given to you and are not for use by the students (unless UKLC give permission and are happy that the security systems in place are strong enough – this may occur in boarding school sites but not at university sites). However, there will be arranged supervised IT access for students to email home on a regular basis.</w:t>
      </w:r>
    </w:p>
    <w:p w:rsidR="00B9149F" w:rsidP="00B9149F" w:rsidRDefault="00B9149F" w14:paraId="13C865FF" w14:textId="77777777">
      <w:pPr>
        <w:spacing w:after="200"/>
      </w:pPr>
    </w:p>
    <w:p w:rsidR="00B9149F" w:rsidP="00B9149F" w:rsidRDefault="00B9149F" w14:paraId="09FDA648" w14:textId="77777777">
      <w:pPr>
        <w:spacing w:after="200"/>
      </w:pPr>
      <w:r>
        <w:t xml:space="preserve">It is important to remember that young people are often </w:t>
      </w:r>
      <w:proofErr w:type="gramStart"/>
      <w:r>
        <w:t>more comfortable and savvy</w:t>
      </w:r>
      <w:proofErr w:type="gramEnd"/>
      <w:r>
        <w:t xml:space="preserve"> using technology than adults. They are also much more trusting and believe what they read; this makes them particularly vulnerable.</w:t>
      </w:r>
    </w:p>
    <w:p w:rsidR="00B9149F" w:rsidP="00B9149F" w:rsidRDefault="00B9149F" w14:paraId="62E0C5F0" w14:textId="77777777">
      <w:pPr>
        <w:spacing w:after="200"/>
      </w:pPr>
    </w:p>
    <w:p w:rsidR="00B9149F" w:rsidP="00B9149F" w:rsidRDefault="00B9149F" w14:paraId="6416615A" w14:textId="77777777">
      <w:pPr>
        <w:spacing w:after="200"/>
      </w:pPr>
      <w:r>
        <w:t xml:space="preserve">There are many websites offering illegal or inappropriate material, for example, pornography, promoting </w:t>
      </w:r>
      <w:proofErr w:type="spellStart"/>
      <w:r>
        <w:t>self harm</w:t>
      </w:r>
      <w:proofErr w:type="spellEnd"/>
      <w:r>
        <w:t>, drinking games, hate sites etc.</w:t>
      </w:r>
    </w:p>
    <w:p w:rsidR="00B9149F" w:rsidP="00B9149F" w:rsidRDefault="00B9149F" w14:paraId="49A19961" w14:textId="77777777">
      <w:pPr>
        <w:spacing w:after="200"/>
      </w:pPr>
    </w:p>
    <w:p w:rsidR="00B9149F" w:rsidP="00B9149F" w:rsidRDefault="00B9149F" w14:paraId="5785F65A" w14:textId="77777777">
      <w:pPr>
        <w:spacing w:after="200"/>
      </w:pPr>
      <w:r>
        <w:t xml:space="preserve">It is, therefore, our responsibility to protect the students on our courses from </w:t>
      </w:r>
      <w:proofErr w:type="gramStart"/>
      <w:r>
        <w:t>coming into contact with</w:t>
      </w:r>
      <w:proofErr w:type="gramEnd"/>
      <w:r>
        <w:t xml:space="preserve"> such sites. It is also our responsibility to promote e-safety and education about the dangers of the internet and social media to young people.</w:t>
      </w:r>
    </w:p>
    <w:p w:rsidR="00B9149F" w:rsidP="00B9149F" w:rsidRDefault="00B9149F" w14:paraId="4948CBE9" w14:textId="77777777">
      <w:pPr>
        <w:spacing w:after="200"/>
      </w:pPr>
    </w:p>
    <w:p w:rsidR="00B9149F" w:rsidP="00B9149F" w:rsidRDefault="00B9149F" w14:paraId="08C39518" w14:textId="77777777">
      <w:pPr>
        <w:spacing w:after="200"/>
      </w:pPr>
      <w:r>
        <w:t>How we do this:</w:t>
      </w:r>
    </w:p>
    <w:p w:rsidR="00B9149F" w:rsidP="00B9149F" w:rsidRDefault="00B9149F" w14:paraId="523B7F54" w14:textId="77777777">
      <w:pPr>
        <w:spacing w:after="200"/>
      </w:pPr>
    </w:p>
    <w:p w:rsidR="00B9149F" w:rsidP="00D269A6" w:rsidRDefault="00B9149F" w14:paraId="4F90898A" w14:textId="0752FEB4">
      <w:pPr>
        <w:pStyle w:val="ListParagraph"/>
        <w:numPr>
          <w:ilvl w:val="0"/>
          <w:numId w:val="28"/>
        </w:numPr>
        <w:spacing w:after="200"/>
      </w:pPr>
      <w:r>
        <w:t>We contact all our hosting institutions and establish what filters/ blocks are in place in their systems</w:t>
      </w:r>
    </w:p>
    <w:p w:rsidR="00B9149F" w:rsidP="00D269A6" w:rsidRDefault="00B9149F" w14:paraId="76F94CAB" w14:textId="506C046F">
      <w:pPr>
        <w:pStyle w:val="ListParagraph"/>
        <w:numPr>
          <w:ilvl w:val="0"/>
          <w:numId w:val="28"/>
        </w:numPr>
        <w:spacing w:after="200"/>
      </w:pPr>
      <w:r>
        <w:t>We introduce our students to SIS, our safest internet student and how she behaves via posters in the classrooms and around the centres.</w:t>
      </w:r>
    </w:p>
    <w:p w:rsidR="00B9149F" w:rsidP="00D269A6" w:rsidRDefault="00B9149F" w14:paraId="54FF3EA5" w14:textId="29F56CA4">
      <w:pPr>
        <w:pStyle w:val="ListParagraph"/>
        <w:numPr>
          <w:ilvl w:val="0"/>
          <w:numId w:val="28"/>
        </w:numPr>
        <w:spacing w:after="200"/>
      </w:pPr>
      <w:r>
        <w:t>All students have a level specific lesson in e-safety during their first week</w:t>
      </w:r>
    </w:p>
    <w:p w:rsidR="00B9149F" w:rsidP="00D269A6" w:rsidRDefault="00B9149F" w14:paraId="5F1329F7" w14:textId="37A28916">
      <w:pPr>
        <w:pStyle w:val="ListParagraph"/>
        <w:numPr>
          <w:ilvl w:val="0"/>
          <w:numId w:val="28"/>
        </w:numPr>
        <w:spacing w:after="200"/>
      </w:pPr>
      <w:r>
        <w:t xml:space="preserve">All internet sessions are supervised by UKLC </w:t>
      </w:r>
    </w:p>
    <w:p w:rsidR="00B9149F" w:rsidP="00D269A6" w:rsidRDefault="00B9149F" w14:paraId="7D3DC364" w14:textId="5C23961E">
      <w:pPr>
        <w:pStyle w:val="ListParagraph"/>
        <w:numPr>
          <w:ilvl w:val="0"/>
          <w:numId w:val="28"/>
        </w:numPr>
        <w:spacing w:after="200"/>
      </w:pPr>
      <w:r>
        <w:t>In our Welcome Talk, students are warned about accessing inappropriate sites and are told that Mr IT manager is watching!!!</w:t>
      </w:r>
    </w:p>
    <w:p w:rsidR="00B9149F" w:rsidP="00D269A6" w:rsidRDefault="00B9149F" w14:paraId="457DCB4A" w14:textId="5139B3EF">
      <w:pPr>
        <w:pStyle w:val="ListParagraph"/>
        <w:numPr>
          <w:ilvl w:val="0"/>
          <w:numId w:val="28"/>
        </w:numPr>
        <w:spacing w:after="200"/>
      </w:pPr>
      <w:r>
        <w:t>We ask our homestay providers to give information given to hosts about managing internet safety in their homes</w:t>
      </w:r>
    </w:p>
    <w:p w:rsidR="00B9149F" w:rsidP="00B9149F" w:rsidRDefault="00B9149F" w14:paraId="05ECA862" w14:textId="77777777">
      <w:pPr>
        <w:spacing w:after="200"/>
      </w:pPr>
    </w:p>
    <w:p w:rsidR="00D269A6" w:rsidRDefault="00D269A6" w14:paraId="00A91E22" w14:textId="77777777">
      <w:pPr>
        <w:spacing w:after="200"/>
      </w:pPr>
      <w:r>
        <w:br w:type="page"/>
      </w:r>
    </w:p>
    <w:p w:rsidR="00B9149F" w:rsidP="00D269A6" w:rsidRDefault="00B9149F" w14:paraId="63046A8D" w14:textId="24342CD8">
      <w:pPr>
        <w:pStyle w:val="Title"/>
      </w:pPr>
      <w:bookmarkStart w:name="_Toc133316232" w:id="33"/>
      <w:r>
        <w:t>Fire Safety</w:t>
      </w:r>
      <w:bookmarkEnd w:id="33"/>
    </w:p>
    <w:p w:rsidR="00B9149F" w:rsidP="00B9149F" w:rsidRDefault="00B9149F" w14:paraId="3B7890D8" w14:textId="77777777">
      <w:pPr>
        <w:spacing w:after="200"/>
      </w:pPr>
    </w:p>
    <w:p w:rsidR="00B9149F" w:rsidP="00B9149F" w:rsidRDefault="00B9149F" w14:paraId="1B597E58" w14:textId="77777777">
      <w:pPr>
        <w:spacing w:after="200"/>
      </w:pPr>
      <w:r>
        <w:t>In Britain, it is legally necessary that visitors attending educational institutions for short courses participate in fire drills and that very strict fire safety procedures be observed. This is obviously for the safety of all concerned and we would ask Group Leaders to stress this to their students.</w:t>
      </w:r>
    </w:p>
    <w:p w:rsidR="00B9149F" w:rsidP="00B9149F" w:rsidRDefault="00B9149F" w14:paraId="5350C192" w14:textId="77777777">
      <w:pPr>
        <w:spacing w:after="200"/>
      </w:pPr>
    </w:p>
    <w:p w:rsidR="00B9149F" w:rsidP="00B9149F" w:rsidRDefault="00B9149F" w14:paraId="5C1EE271" w14:textId="2813025B">
      <w:pPr>
        <w:spacing w:after="200"/>
      </w:pPr>
      <w:r>
        <w:t xml:space="preserve">Upon arrival, our </w:t>
      </w:r>
      <w:r w:rsidR="007E3ECE">
        <w:t>team</w:t>
      </w:r>
      <w:r>
        <w:t xml:space="preserve"> will make you aware of the fire procedure and any exits. You will have an initial fire drill when you are placed in your accommodation and a full fire drill within </w:t>
      </w:r>
      <w:r w:rsidR="003C20C1">
        <w:t>48</w:t>
      </w:r>
      <w:r>
        <w:t xml:space="preserve"> hours. You will be asked to complete a fire list to show which person is in which bedroom and hand this </w:t>
      </w:r>
      <w:proofErr w:type="gramStart"/>
      <w:r>
        <w:t>in to</w:t>
      </w:r>
      <w:proofErr w:type="gramEnd"/>
      <w:r>
        <w:t xml:space="preserve"> the Centre Manager as soon as your students are accommodated. It is imperative that you highlight on this list any student under the age of 11. Younger students may not wake during the night if the alarm goes off and so we need to know where they are sleeping so that in the event of a fire they can be woken or carried out.</w:t>
      </w:r>
    </w:p>
    <w:p w:rsidR="00B9149F" w:rsidP="00B9149F" w:rsidRDefault="00B9149F" w14:paraId="27E1F22D" w14:textId="77777777">
      <w:pPr>
        <w:spacing w:after="200"/>
      </w:pPr>
    </w:p>
    <w:p w:rsidR="00B9149F" w:rsidP="00B9149F" w:rsidRDefault="00B9149F" w14:paraId="22147C1F" w14:textId="0F7EDDB3">
      <w:pPr>
        <w:spacing w:after="200"/>
      </w:pPr>
      <w:r>
        <w:t xml:space="preserve">You should also explain to your students that, for everyone's safety, they are not allowed to use any naked light, including lighted candles, in their rooms, in any other part of the building or in the grounds. They must not use any of the kitchens in the building unless given permission by a </w:t>
      </w:r>
      <w:r w:rsidR="00E25122">
        <w:t>team</w:t>
      </w:r>
      <w:r>
        <w:t xml:space="preserve"> member.</w:t>
      </w:r>
    </w:p>
    <w:p w:rsidR="00B9149F" w:rsidP="00B9149F" w:rsidRDefault="00B9149F" w14:paraId="06EA6797" w14:textId="77777777">
      <w:pPr>
        <w:spacing w:after="200"/>
      </w:pPr>
    </w:p>
    <w:p w:rsidR="00B9149F" w:rsidP="00B9149F" w:rsidRDefault="00B9149F" w14:paraId="6994B36A" w14:textId="77777777">
      <w:pPr>
        <w:spacing w:after="200"/>
      </w:pPr>
      <w:r>
        <w:t>All educational institutions are fitted with alarms, extinguishers, fire doors and other fire equipment. It must be clearly understood by all students that wilfully setting off the fire alarm is a criminal offence in the UK and will be dealt with accordingly.</w:t>
      </w:r>
    </w:p>
    <w:p w:rsidR="00B9149F" w:rsidP="00B9149F" w:rsidRDefault="00B9149F" w14:paraId="08B3E61E" w14:textId="77777777">
      <w:pPr>
        <w:spacing w:after="200"/>
      </w:pPr>
    </w:p>
    <w:p w:rsidR="00B9149F" w:rsidP="00B9149F" w:rsidRDefault="00B9149F" w14:paraId="3E389005" w14:textId="75619436">
      <w:pPr>
        <w:spacing w:after="200"/>
      </w:pPr>
      <w:r>
        <w:t>We and the hosting institution also take a very serious view of letting off extinguishers and damage to any other safety or fire equipment, including removing or damaging fire or health and safety notices, as such damage affects the safety and health of every person on the premises. This vandalism will be severely punished and will almost certainly incur a heavy fine of up to</w:t>
      </w:r>
      <w:r w:rsidR="007E3ECE">
        <w:t xml:space="preserve"> </w:t>
      </w:r>
      <w:r>
        <w:t>£250.</w:t>
      </w:r>
    </w:p>
    <w:p w:rsidR="00B9149F" w:rsidP="00B9149F" w:rsidRDefault="00B9149F" w14:paraId="1AF9F280" w14:textId="77777777">
      <w:pPr>
        <w:spacing w:after="200"/>
      </w:pPr>
      <w:r>
        <w:t xml:space="preserve"> </w:t>
      </w:r>
    </w:p>
    <w:p w:rsidR="00D269A6" w:rsidRDefault="00D269A6" w14:paraId="18B6522B" w14:textId="77777777">
      <w:pPr>
        <w:spacing w:after="200"/>
      </w:pPr>
      <w:r>
        <w:br w:type="page"/>
      </w:r>
    </w:p>
    <w:p w:rsidR="00B9149F" w:rsidP="00D269A6" w:rsidRDefault="00B9149F" w14:paraId="01D8D472" w14:textId="233A9016">
      <w:pPr>
        <w:pStyle w:val="Title"/>
      </w:pPr>
      <w:bookmarkStart w:name="_Toc133316233" w:id="34"/>
      <w:r>
        <w:t>Discipline</w:t>
      </w:r>
      <w:bookmarkEnd w:id="34"/>
    </w:p>
    <w:p w:rsidR="00B9149F" w:rsidP="00B9149F" w:rsidRDefault="00B9149F" w14:paraId="765AD8E0" w14:textId="77777777">
      <w:pPr>
        <w:spacing w:after="200"/>
      </w:pPr>
    </w:p>
    <w:p w:rsidR="00B9149F" w:rsidP="00B9149F" w:rsidRDefault="00B9149F" w14:paraId="0A82057A" w14:textId="36225609">
      <w:pPr>
        <w:spacing w:after="200"/>
      </w:pPr>
      <w:r>
        <w:t>We want both students and Group Leaders to have a good time during their stay with us and we work hard to create a good 'holiday' atmosphere for everyone.</w:t>
      </w:r>
    </w:p>
    <w:p w:rsidR="00B9149F" w:rsidP="00B9149F" w:rsidRDefault="00B9149F" w14:paraId="08A35235" w14:textId="30CAC654">
      <w:pPr>
        <w:spacing w:after="200"/>
      </w:pPr>
      <w:r>
        <w:t>At the same time, however, we appreciate that parents want their children to derive significant educational benefit from their stay.</w:t>
      </w:r>
    </w:p>
    <w:p w:rsidR="00B9149F" w:rsidP="00B9149F" w:rsidRDefault="00B9149F" w14:paraId="0A1980E1" w14:textId="161630F8">
      <w:pPr>
        <w:spacing w:after="200"/>
      </w:pPr>
      <w:r>
        <w:t>To ensure the smooth running of the course and the activities, it is important that good discipline is maintained, and this means that some basic rules and regulations are laid down and observed. The Group Leaders' co-operation in maintaining discipline, and in communicating the rules and regulations to the students, is essential, particularly outside of the timetabled programme.</w:t>
      </w:r>
    </w:p>
    <w:p w:rsidRPr="00D269A6" w:rsidR="00B9149F" w:rsidP="00D269A6" w:rsidRDefault="00B9149F" w14:paraId="0F71EB11" w14:textId="26FDE5DD">
      <w:pPr>
        <w:pStyle w:val="Heading1"/>
      </w:pPr>
      <w:bookmarkStart w:name="_Toc133316234" w:id="35"/>
      <w:r w:rsidRPr="00D269A6">
        <w:t>Policy on Student Behaviour</w:t>
      </w:r>
      <w:bookmarkEnd w:id="35"/>
      <w:r w:rsidR="00D269A6">
        <w:br/>
      </w:r>
    </w:p>
    <w:p w:rsidRPr="00D269A6" w:rsidR="00B9149F" w:rsidP="00B9149F" w:rsidRDefault="00B9149F" w14:paraId="2053AEEA" w14:textId="77777777">
      <w:pPr>
        <w:spacing w:after="200"/>
        <w:rPr>
          <w:b/>
          <w:bCs/>
        </w:rPr>
      </w:pPr>
      <w:r w:rsidRPr="00D269A6">
        <w:rPr>
          <w:b/>
          <w:bCs/>
        </w:rPr>
        <w:t>UKLC operates a ‘Ground Rules’ policy:</w:t>
      </w:r>
    </w:p>
    <w:p w:rsidR="00B9149F" w:rsidP="00D269A6" w:rsidRDefault="00B9149F" w14:paraId="456A0247" w14:textId="55BEE329">
      <w:pPr>
        <w:pStyle w:val="ListParagraph"/>
        <w:numPr>
          <w:ilvl w:val="0"/>
          <w:numId w:val="30"/>
        </w:numPr>
        <w:spacing w:after="200"/>
      </w:pPr>
      <w:r>
        <w:t>Talked to: If a student behaves badly the Centre Manager can give them a first warning. This will take place in a brief meeting with the student and Group Leader and will be recorded on an incident form.</w:t>
      </w:r>
    </w:p>
    <w:p w:rsidR="00B9149F" w:rsidP="00D269A6" w:rsidRDefault="00B9149F" w14:paraId="0EE62B46" w14:textId="50260EE4">
      <w:pPr>
        <w:pStyle w:val="ListParagraph"/>
        <w:numPr>
          <w:ilvl w:val="0"/>
          <w:numId w:val="30"/>
        </w:numPr>
        <w:spacing w:after="200"/>
      </w:pPr>
      <w:r>
        <w:t>Yellow card: If they seriously misbehave again then we organise a telephone call home to their parents and we would ask for your support in this.</w:t>
      </w:r>
    </w:p>
    <w:p w:rsidR="00B9149F" w:rsidP="00D269A6" w:rsidRDefault="00B9149F" w14:paraId="2F16C8DD" w14:textId="64E019AA">
      <w:pPr>
        <w:pStyle w:val="ListParagraph"/>
        <w:numPr>
          <w:ilvl w:val="0"/>
          <w:numId w:val="30"/>
        </w:numPr>
        <w:spacing w:after="200"/>
      </w:pPr>
      <w:r>
        <w:t>Red card: If this fails to work and the student continues to misbehave then we will ask them to leave and contact their agent to organise their transport.</w:t>
      </w:r>
    </w:p>
    <w:p w:rsidR="00B9149F" w:rsidP="00B9149F" w:rsidRDefault="00B9149F" w14:paraId="1824951D" w14:textId="77777777">
      <w:pPr>
        <w:spacing w:after="200"/>
      </w:pPr>
    </w:p>
    <w:p w:rsidRPr="00D269A6" w:rsidR="00B9149F" w:rsidP="00B9149F" w:rsidRDefault="00B9149F" w14:paraId="4E79304F" w14:textId="77777777">
      <w:pPr>
        <w:spacing w:after="200"/>
        <w:rPr>
          <w:b/>
          <w:bCs/>
        </w:rPr>
      </w:pPr>
      <w:r w:rsidRPr="00D269A6">
        <w:rPr>
          <w:b/>
          <w:bCs/>
        </w:rPr>
        <w:t>UKLC Policy on abusive behaviour:</w:t>
      </w:r>
    </w:p>
    <w:p w:rsidR="00B9149F" w:rsidP="00B9149F" w:rsidRDefault="00B9149F" w14:paraId="1A3F1813" w14:textId="1A716B5F">
      <w:pPr>
        <w:spacing w:after="200"/>
      </w:pPr>
      <w:r>
        <w:t xml:space="preserve">UK Language Courses are committed to fostering an environment where students, Group Leaders, teachers and all the </w:t>
      </w:r>
      <w:r w:rsidR="007E3ECE">
        <w:t>UKLC team</w:t>
      </w:r>
      <w:r>
        <w:t xml:space="preserve">, both our </w:t>
      </w:r>
      <w:r w:rsidR="007E3ECE">
        <w:t xml:space="preserve">team </w:t>
      </w:r>
      <w:r>
        <w:t xml:space="preserve">and those employed by the centre, can study, work and live free from intimidation, aggression, coercion and victimisation. We are particularly concerned about eliminating all forms of harassment, bullying or behaviour that may lead to extremist radicalisation and we consider such behaviour unacceptable and discriminatory. These behaviours are considered abusive and will not be tolerated. All students, </w:t>
      </w:r>
      <w:r w:rsidR="00E25122">
        <w:t>team membe</w:t>
      </w:r>
      <w:r w:rsidR="00440736">
        <w:t>r</w:t>
      </w:r>
      <w:r w:rsidR="00E25122">
        <w:t>s</w:t>
      </w:r>
      <w:r>
        <w:t xml:space="preserve"> and Group Leaders are responsible for helping to ensure that no one suffers in this way and that all equipment, facilities and accommodation are treated with respect.</w:t>
      </w:r>
    </w:p>
    <w:p w:rsidR="00B9149F" w:rsidP="00B9149F" w:rsidRDefault="00B9149F" w14:paraId="018B4E6C" w14:textId="77777777">
      <w:pPr>
        <w:spacing w:after="200"/>
      </w:pPr>
    </w:p>
    <w:p w:rsidR="00B9149F" w:rsidP="00B9149F" w:rsidRDefault="00B9149F" w14:paraId="584C3D94" w14:textId="77777777">
      <w:pPr>
        <w:spacing w:after="200"/>
      </w:pPr>
      <w:r>
        <w:t>We aim to create a stimulating environment in which students can enjoy their stay, improve their English as much as possible and grow in confidence. We aim to build self-esteem by acknowledging the achievements of individuals and giving praise and recognition whenever possible. We therefore seek to encourage and reward good work, good behaviour and a good attitude.</w:t>
      </w:r>
    </w:p>
    <w:p w:rsidR="00B9149F" w:rsidP="00B9149F" w:rsidRDefault="00B9149F" w14:paraId="7FE34761" w14:textId="77777777">
      <w:pPr>
        <w:spacing w:after="200"/>
      </w:pPr>
    </w:p>
    <w:p w:rsidR="00D269A6" w:rsidP="00B9149F" w:rsidRDefault="00D269A6" w14:paraId="5CC0F40D" w14:textId="77777777">
      <w:pPr>
        <w:spacing w:after="200"/>
      </w:pPr>
    </w:p>
    <w:p w:rsidR="00D269A6" w:rsidP="00B9149F" w:rsidRDefault="00D269A6" w14:paraId="786AB395" w14:textId="77777777">
      <w:pPr>
        <w:spacing w:after="200"/>
      </w:pPr>
    </w:p>
    <w:p w:rsidR="00D269A6" w:rsidP="00B9149F" w:rsidRDefault="00D269A6" w14:paraId="10F6446D" w14:textId="77777777">
      <w:pPr>
        <w:spacing w:after="200"/>
      </w:pPr>
    </w:p>
    <w:p w:rsidR="00B9149F" w:rsidP="00B9149F" w:rsidRDefault="00B9149F" w14:paraId="4D366021" w14:textId="3842F105">
      <w:pPr>
        <w:spacing w:after="200"/>
      </w:pPr>
      <w:r>
        <w:t xml:space="preserve">To promote good behaviour UK Language Courses </w:t>
      </w:r>
      <w:r w:rsidR="007E3ECE">
        <w:t>team members</w:t>
      </w:r>
      <w:r>
        <w:t xml:space="preserve"> will:</w:t>
      </w:r>
    </w:p>
    <w:p w:rsidR="00B9149F" w:rsidP="00B9149F" w:rsidRDefault="00B9149F" w14:paraId="3A12B0A0" w14:textId="77777777">
      <w:pPr>
        <w:spacing w:after="200"/>
      </w:pPr>
    </w:p>
    <w:p w:rsidR="00B9149F" w:rsidP="00D269A6" w:rsidRDefault="00B9149F" w14:paraId="7A0EAD68" w14:textId="3A255065">
      <w:pPr>
        <w:pStyle w:val="ListParagraph"/>
        <w:numPr>
          <w:ilvl w:val="0"/>
          <w:numId w:val="27"/>
        </w:numPr>
        <w:spacing w:after="200"/>
      </w:pPr>
      <w:r>
        <w:t>Ensure that all students attend the initial “Welcome Talk” where the expected standard of behaviour is outlined</w:t>
      </w:r>
    </w:p>
    <w:p w:rsidR="00B9149F" w:rsidP="00D269A6" w:rsidRDefault="00B9149F" w14:paraId="201F7355" w14:textId="21ACAC5B">
      <w:pPr>
        <w:pStyle w:val="ListParagraph"/>
        <w:numPr>
          <w:ilvl w:val="0"/>
          <w:numId w:val="27"/>
        </w:numPr>
        <w:spacing w:after="200"/>
      </w:pPr>
      <w:r>
        <w:t>Re-iterate the expected standard of behaviour through the Code of Conduct for Students – covered in the first lesson</w:t>
      </w:r>
    </w:p>
    <w:p w:rsidR="00B9149F" w:rsidP="00D269A6" w:rsidRDefault="00B9149F" w14:paraId="719843CA" w14:textId="30540C04">
      <w:pPr>
        <w:pStyle w:val="ListParagraph"/>
        <w:numPr>
          <w:ilvl w:val="0"/>
          <w:numId w:val="27"/>
        </w:numPr>
        <w:spacing w:after="200"/>
      </w:pPr>
      <w:r>
        <w:t>Make their lessons, activities and sessions fun and interesting</w:t>
      </w:r>
    </w:p>
    <w:p w:rsidR="00B9149F" w:rsidP="00D269A6" w:rsidRDefault="00B9149F" w14:paraId="796D9A42" w14:textId="260009A0">
      <w:pPr>
        <w:pStyle w:val="ListParagraph"/>
        <w:numPr>
          <w:ilvl w:val="0"/>
          <w:numId w:val="27"/>
        </w:numPr>
        <w:spacing w:after="200"/>
      </w:pPr>
      <w:r>
        <w:t>Praise good behaviour</w:t>
      </w:r>
    </w:p>
    <w:p w:rsidR="00B9149F" w:rsidP="00D269A6" w:rsidRDefault="00B9149F" w14:paraId="7CC3DC2B" w14:textId="6EF554C0">
      <w:pPr>
        <w:pStyle w:val="ListParagraph"/>
        <w:numPr>
          <w:ilvl w:val="0"/>
          <w:numId w:val="27"/>
        </w:numPr>
        <w:spacing w:after="200"/>
      </w:pPr>
      <w:r>
        <w:t>Initially ignore any minor attention-seeking behaviour</w:t>
      </w:r>
    </w:p>
    <w:p w:rsidR="00B9149F" w:rsidP="00D269A6" w:rsidRDefault="00B9149F" w14:paraId="00E26A1E" w14:textId="5D183922">
      <w:pPr>
        <w:pStyle w:val="ListParagraph"/>
        <w:numPr>
          <w:ilvl w:val="0"/>
          <w:numId w:val="27"/>
        </w:numPr>
        <w:spacing w:after="200"/>
      </w:pPr>
      <w:r>
        <w:t>Act as a role model with a smart, clean appearance, good manners and time keeping</w:t>
      </w:r>
    </w:p>
    <w:p w:rsidR="00B9149F" w:rsidP="00D269A6" w:rsidRDefault="00B9149F" w14:paraId="090DA431" w14:textId="0CD73E27">
      <w:pPr>
        <w:pStyle w:val="ListParagraph"/>
        <w:numPr>
          <w:ilvl w:val="0"/>
          <w:numId w:val="27"/>
        </w:numPr>
        <w:spacing w:after="200"/>
      </w:pPr>
      <w:r>
        <w:t>Explain why certain behaviour is unacceptable</w:t>
      </w:r>
    </w:p>
    <w:p w:rsidR="00B9149F" w:rsidP="00D269A6" w:rsidRDefault="00B9149F" w14:paraId="6B60B47B" w14:textId="3E0D321E">
      <w:pPr>
        <w:pStyle w:val="ListParagraph"/>
        <w:numPr>
          <w:ilvl w:val="0"/>
          <w:numId w:val="27"/>
        </w:numPr>
        <w:spacing w:after="200"/>
      </w:pPr>
      <w:r>
        <w:t>Promote core British values – a. Democracy, b. Rule of Law, c. Individual liberty, d. Respectful tolerance of different faiths or beliefs</w:t>
      </w:r>
    </w:p>
    <w:p w:rsidR="00B9149F" w:rsidP="00B9149F" w:rsidRDefault="00B9149F" w14:paraId="77F8BF5D" w14:textId="77777777">
      <w:pPr>
        <w:spacing w:after="200"/>
      </w:pPr>
    </w:p>
    <w:p w:rsidR="00B9149F" w:rsidP="00B9149F" w:rsidRDefault="00B9149F" w14:paraId="122893EC" w14:textId="2B16289F">
      <w:pPr>
        <w:spacing w:after="200"/>
      </w:pPr>
      <w:r>
        <w:t xml:space="preserve">If a student, Group Leader, or member of </w:t>
      </w:r>
      <w:r w:rsidR="007E3ECE">
        <w:t xml:space="preserve">the UKLC team </w:t>
      </w:r>
      <w:r>
        <w:t xml:space="preserve">is the victim of, or aware of, any abusive behaviour they must report it immediately. Students can report such behaviour to any member of </w:t>
      </w:r>
      <w:r w:rsidR="00E25122">
        <w:t>the UKLC team</w:t>
      </w:r>
      <w:r>
        <w:t xml:space="preserve"> or their Group Leader, they will then in turn report the incident(s) to the Centre Manager and / or a member of the Senior Management Team. If the abusive behaviour involves any</w:t>
      </w:r>
      <w:r w:rsidR="007E3ECE">
        <w:t xml:space="preserve"> </w:t>
      </w:r>
      <w:r>
        <w:t xml:space="preserve">member or our </w:t>
      </w:r>
      <w:r w:rsidR="007E3ECE">
        <w:t xml:space="preserve">team </w:t>
      </w:r>
      <w:r>
        <w:t>it should be reported directly to the Centre Manager and the Senior Management Team. (Please note that the Senior Management Team can be contacted at any time via the Centre Manager).</w:t>
      </w:r>
    </w:p>
    <w:p w:rsidR="00B9149F" w:rsidP="00B9149F" w:rsidRDefault="00B9149F" w14:paraId="39BF8998" w14:textId="77777777">
      <w:pPr>
        <w:spacing w:after="200"/>
      </w:pPr>
    </w:p>
    <w:p w:rsidR="00B9149F" w:rsidP="00D269A6" w:rsidRDefault="00B9149F" w14:paraId="040E634A" w14:textId="77777777">
      <w:pPr>
        <w:pStyle w:val="Heading1"/>
      </w:pPr>
      <w:bookmarkStart w:name="_Toc133316235" w:id="36"/>
      <w:r>
        <w:t>Drugs and alcohol</w:t>
      </w:r>
      <w:bookmarkEnd w:id="36"/>
    </w:p>
    <w:p w:rsidR="00B9149F" w:rsidP="00B9149F" w:rsidRDefault="00B9149F" w14:paraId="3703C3E8" w14:textId="77777777">
      <w:pPr>
        <w:spacing w:after="200"/>
      </w:pPr>
    </w:p>
    <w:p w:rsidR="00B9149F" w:rsidP="00B9149F" w:rsidRDefault="00B9149F" w14:paraId="267F73B3" w14:textId="77777777">
      <w:pPr>
        <w:spacing w:after="200"/>
      </w:pPr>
      <w:r>
        <w:t>Group Leaders should make sure that their students are aware of the regulations concerning the use and possession of drugs in the UK, as they may be different in the students' home countries. Both hard and soft drugs are illegal in the UK: it is a criminal offence to possess them.</w:t>
      </w:r>
    </w:p>
    <w:p w:rsidR="00B9149F" w:rsidP="00B9149F" w:rsidRDefault="00B9149F" w14:paraId="02865A65" w14:textId="77777777">
      <w:pPr>
        <w:spacing w:after="200"/>
      </w:pPr>
    </w:p>
    <w:p w:rsidR="00B9149F" w:rsidP="00B9149F" w:rsidRDefault="00B9149F" w14:paraId="7746894A" w14:textId="77777777">
      <w:pPr>
        <w:spacing w:after="200"/>
      </w:pPr>
      <w:r>
        <w:t>Any student found in possession of, or using, any illegal substance must immediately be dismissed from the course and may be prosecuted by the police. Legislation governing the use of alcohol may also be different from that in students' home countries.</w:t>
      </w:r>
    </w:p>
    <w:p w:rsidR="00B9149F" w:rsidP="00B9149F" w:rsidRDefault="00B9149F" w14:paraId="680DC95A" w14:textId="77777777">
      <w:pPr>
        <w:spacing w:after="200"/>
      </w:pPr>
    </w:p>
    <w:p w:rsidR="00B9149F" w:rsidP="00B9149F" w:rsidRDefault="00B9149F" w14:paraId="73F280FF" w14:textId="77777777">
      <w:pPr>
        <w:spacing w:after="200"/>
      </w:pPr>
      <w:r>
        <w:t xml:space="preserve">Group Leaders must explain to their students that in the UK it is illegal to enter a pub and buy alcohol until you are 18 years old and that it is also illegal for a shopkeeper to sell cigarettes to children under the age of 18. </w:t>
      </w:r>
      <w:proofErr w:type="gramStart"/>
      <w:r>
        <w:t>All of</w:t>
      </w:r>
      <w:proofErr w:type="gramEnd"/>
      <w:r>
        <w:t xml:space="preserve"> our colleges have strict rules on smoking on the premises.</w:t>
      </w:r>
    </w:p>
    <w:p w:rsidR="00B9149F" w:rsidP="00B9149F" w:rsidRDefault="00B9149F" w14:paraId="394BA7C7" w14:textId="77777777">
      <w:pPr>
        <w:spacing w:after="200"/>
      </w:pPr>
    </w:p>
    <w:p w:rsidR="00D269A6" w:rsidRDefault="00D269A6" w14:paraId="1CE5BCC4" w14:textId="77777777">
      <w:pPr>
        <w:spacing w:after="200"/>
      </w:pPr>
      <w:r>
        <w:br w:type="page"/>
      </w:r>
    </w:p>
    <w:p w:rsidR="00B9149F" w:rsidP="00D269A6" w:rsidRDefault="00B9149F" w14:paraId="267061EC" w14:textId="14B5C8D1">
      <w:pPr>
        <w:pStyle w:val="Heading1"/>
      </w:pPr>
      <w:bookmarkStart w:name="_Toc133316236" w:id="37"/>
      <w:r>
        <w:t>Damages</w:t>
      </w:r>
      <w:bookmarkEnd w:id="37"/>
    </w:p>
    <w:p w:rsidR="00B9149F" w:rsidP="00B9149F" w:rsidRDefault="00B9149F" w14:paraId="40697267" w14:textId="77777777">
      <w:pPr>
        <w:spacing w:after="200"/>
      </w:pPr>
    </w:p>
    <w:p w:rsidRPr="00D269A6" w:rsidR="00B9149F" w:rsidP="00B9149F" w:rsidRDefault="00B9149F" w14:paraId="1E649C77" w14:textId="3C7D155E">
      <w:pPr>
        <w:spacing w:after="200"/>
        <w:rPr>
          <w:b/>
          <w:bCs/>
        </w:rPr>
      </w:pPr>
      <w:r w:rsidRPr="00D269A6">
        <w:rPr>
          <w:b/>
          <w:bCs/>
        </w:rPr>
        <w:t>Damage deposit</w:t>
      </w:r>
    </w:p>
    <w:p w:rsidR="00B9149F" w:rsidP="00B9149F" w:rsidRDefault="00B9149F" w14:paraId="07FB3A03" w14:textId="18C15B23">
      <w:pPr>
        <w:spacing w:after="200"/>
      </w:pPr>
      <w:r>
        <w:t>We have found that the best and fairest way to cover payment of damages by students is to request a £25/€25 damage deposit from each student on arrival. This is naturally refunded at the end of the stay, providing no damage has occurred. This £25/€25 may be used to cover damage to students' bedrooms or damage to school property or sports equipment, etc.</w:t>
      </w:r>
    </w:p>
    <w:p w:rsidR="00B9149F" w:rsidP="00B9149F" w:rsidRDefault="00B9149F" w14:paraId="67DC161F" w14:textId="49343750">
      <w:pPr>
        <w:spacing w:after="200"/>
      </w:pPr>
      <w:r>
        <w:t>Students will be required to pay any damage bills that exceed £25/€25.</w:t>
      </w:r>
    </w:p>
    <w:p w:rsidR="00B9149F" w:rsidP="00B9149F" w:rsidRDefault="00B9149F" w14:paraId="7C4E14BC" w14:textId="71E85C8B">
      <w:pPr>
        <w:spacing w:after="200"/>
      </w:pPr>
      <w:r>
        <w:t xml:space="preserve">Group Leaders </w:t>
      </w:r>
      <w:r w:rsidR="00B64755">
        <w:t xml:space="preserve">must (unless </w:t>
      </w:r>
      <w:r w:rsidR="009C04DD">
        <w:t xml:space="preserve">prior arrangements are made) </w:t>
      </w:r>
      <w:r>
        <w:t xml:space="preserve">collect this deposit from the students in their group and give it to the </w:t>
      </w:r>
      <w:r w:rsidR="00E25122">
        <w:t xml:space="preserve">team </w:t>
      </w:r>
      <w:r>
        <w:t>on arrival at the centre.</w:t>
      </w:r>
    </w:p>
    <w:p w:rsidR="00B9149F" w:rsidP="00B9149F" w:rsidRDefault="00B9149F" w14:paraId="5A7E5EAB" w14:textId="77777777">
      <w:pPr>
        <w:spacing w:after="200"/>
      </w:pPr>
      <w:r>
        <w:t>It must be stressed that deliberately causing major damage to college property is destructive not only to UKLC, but also to the students involved and to all the other students who will be affected by the bad atmosphere inevitably resulting from vandalism or other destructive behaviour. Group Leaders are very important in making sure students understand that:</w:t>
      </w:r>
    </w:p>
    <w:p w:rsidR="00B9149F" w:rsidP="00B9149F" w:rsidRDefault="00B9149F" w14:paraId="3D029A91" w14:textId="77777777">
      <w:pPr>
        <w:spacing w:after="200"/>
      </w:pPr>
    </w:p>
    <w:p w:rsidR="00B9149F" w:rsidP="00D269A6" w:rsidRDefault="00B9149F" w14:paraId="27F07B5A" w14:textId="1C2F8D0D">
      <w:pPr>
        <w:pStyle w:val="ListParagraph"/>
        <w:numPr>
          <w:ilvl w:val="0"/>
          <w:numId w:val="27"/>
        </w:numPr>
        <w:spacing w:after="200"/>
      </w:pPr>
      <w:r>
        <w:t xml:space="preserve">Any students found to have caused wilful damage to </w:t>
      </w:r>
      <w:proofErr w:type="gramStart"/>
      <w:r>
        <w:t>college</w:t>
      </w:r>
      <w:proofErr w:type="gramEnd"/>
      <w:r>
        <w:t xml:space="preserve"> or our property will be fined and possibly dismissed from the course and sent home at our sole discretion</w:t>
      </w:r>
    </w:p>
    <w:p w:rsidR="00B9149F" w:rsidP="00B9149F" w:rsidRDefault="00B9149F" w14:paraId="4FB8FAE5" w14:textId="77777777">
      <w:pPr>
        <w:spacing w:after="200"/>
      </w:pPr>
    </w:p>
    <w:p w:rsidR="00B9149F" w:rsidP="00D269A6" w:rsidRDefault="00B9149F" w14:paraId="067DFCCF" w14:textId="77777777">
      <w:pPr>
        <w:spacing w:after="200"/>
      </w:pPr>
      <w:r>
        <w:t>Should this ultimate step be necessary, please ensure your students are also aware that:</w:t>
      </w:r>
    </w:p>
    <w:p w:rsidR="00B9149F" w:rsidP="00B9149F" w:rsidRDefault="00B9149F" w14:paraId="2A584DF8" w14:textId="77777777">
      <w:pPr>
        <w:spacing w:after="200"/>
      </w:pPr>
    </w:p>
    <w:p w:rsidR="00B9149F" w:rsidP="00D269A6" w:rsidRDefault="00B9149F" w14:paraId="18B3E27C" w14:textId="640FEE34">
      <w:pPr>
        <w:pStyle w:val="ListParagraph"/>
        <w:numPr>
          <w:ilvl w:val="0"/>
          <w:numId w:val="32"/>
        </w:numPr>
        <w:spacing w:after="200"/>
      </w:pPr>
      <w:r>
        <w:t>Any additional costs arising out of this, for example transfer costs, will be the responsibility of the student and not of UKLC.</w:t>
      </w:r>
    </w:p>
    <w:p w:rsidR="00B9149F" w:rsidP="00B9149F" w:rsidRDefault="00B9149F" w14:paraId="48047C26" w14:textId="77777777">
      <w:pPr>
        <w:spacing w:after="200"/>
      </w:pPr>
    </w:p>
    <w:p w:rsidR="00B9149F" w:rsidP="00B9149F" w:rsidRDefault="00B9149F" w14:paraId="6F1B941F" w14:textId="77777777">
      <w:pPr>
        <w:spacing w:after="200"/>
      </w:pPr>
    </w:p>
    <w:p w:rsidR="00D269A6" w:rsidRDefault="00D269A6" w14:paraId="38C25339" w14:textId="77777777">
      <w:pPr>
        <w:spacing w:after="200"/>
      </w:pPr>
      <w:r>
        <w:br w:type="page"/>
      </w:r>
    </w:p>
    <w:p w:rsidR="00B9149F" w:rsidP="00D269A6" w:rsidRDefault="00B9149F" w14:paraId="100E4CB2" w14:textId="4192D356">
      <w:pPr>
        <w:pStyle w:val="Title"/>
      </w:pPr>
      <w:bookmarkStart w:name="_Toc133316237" w:id="38"/>
      <w:r>
        <w:t>Problems</w:t>
      </w:r>
      <w:bookmarkEnd w:id="38"/>
    </w:p>
    <w:p w:rsidR="00B9149F" w:rsidP="00B9149F" w:rsidRDefault="00B9149F" w14:paraId="0FA0FDA4" w14:textId="77777777">
      <w:pPr>
        <w:spacing w:after="200"/>
      </w:pPr>
    </w:p>
    <w:p w:rsidR="00B9149F" w:rsidP="00B9149F" w:rsidRDefault="00B9149F" w14:paraId="2E2F402A" w14:textId="77777777">
      <w:pPr>
        <w:spacing w:after="200"/>
      </w:pPr>
      <w:r>
        <w:t xml:space="preserve">We sincerely hope that you are going to have a problem free stay with UKLC and that everything will run </w:t>
      </w:r>
      <w:proofErr w:type="gramStart"/>
      <w:r>
        <w:t>smoothly</w:t>
      </w:r>
      <w:proofErr w:type="gramEnd"/>
      <w:r>
        <w:t xml:space="preserve"> and you will be very happy. However, as we have been in this business for a long time, we know that sometimes there can be small problems that arise.</w:t>
      </w:r>
    </w:p>
    <w:p w:rsidR="00B9149F" w:rsidP="00B9149F" w:rsidRDefault="00B9149F" w14:paraId="65BD5EF3" w14:textId="77777777">
      <w:pPr>
        <w:spacing w:after="200"/>
      </w:pPr>
      <w:r>
        <w:t xml:space="preserve"> </w:t>
      </w:r>
    </w:p>
    <w:p w:rsidR="00B9149F" w:rsidP="00B9149F" w:rsidRDefault="00B9149F" w14:paraId="2CF08C5C" w14:textId="77777777">
      <w:pPr>
        <w:spacing w:after="200"/>
      </w:pPr>
      <w:r>
        <w:t>We want to solve your problems as soon as possible and we want you and your students to be happy. So, if you have any issue at all during your stay, be it a small question or a major emergency:</w:t>
      </w:r>
    </w:p>
    <w:p w:rsidR="00B9149F" w:rsidP="00D269A6" w:rsidRDefault="00B9149F" w14:paraId="23457778" w14:textId="73502309">
      <w:pPr>
        <w:pStyle w:val="ListParagraph"/>
        <w:numPr>
          <w:ilvl w:val="0"/>
          <w:numId w:val="32"/>
        </w:numPr>
        <w:spacing w:after="200"/>
      </w:pPr>
      <w:r>
        <w:t>Immediately contact the Centre Manager on the duty phone</w:t>
      </w:r>
    </w:p>
    <w:p w:rsidR="00B9149F" w:rsidP="00D269A6" w:rsidRDefault="00B9149F" w14:paraId="3B050C76" w14:textId="73AFE685">
      <w:pPr>
        <w:pStyle w:val="ListParagraph"/>
        <w:numPr>
          <w:ilvl w:val="0"/>
          <w:numId w:val="32"/>
        </w:numPr>
        <w:spacing w:after="200"/>
      </w:pPr>
      <w:r>
        <w:t xml:space="preserve">Find a member of </w:t>
      </w:r>
      <w:r w:rsidR="007E3ECE">
        <w:t xml:space="preserve">the </w:t>
      </w:r>
      <w:r>
        <w:t xml:space="preserve">UKLC </w:t>
      </w:r>
      <w:r w:rsidR="007E3ECE">
        <w:t>team</w:t>
      </w:r>
      <w:r>
        <w:t xml:space="preserve"> in uniform to help</w:t>
      </w:r>
    </w:p>
    <w:p w:rsidR="00B9149F" w:rsidP="00D269A6" w:rsidRDefault="00B9149F" w14:paraId="4BBBEADA" w14:textId="08D1FAC9">
      <w:pPr>
        <w:pStyle w:val="ListParagraph"/>
        <w:numPr>
          <w:ilvl w:val="0"/>
          <w:numId w:val="32"/>
        </w:numPr>
        <w:spacing w:after="200"/>
      </w:pPr>
      <w:r>
        <w:t xml:space="preserve">Please try and find a solution or answer with the </w:t>
      </w:r>
      <w:r w:rsidR="007E3ECE">
        <w:t>team</w:t>
      </w:r>
      <w:r>
        <w:t xml:space="preserve"> on site before calling your agent</w:t>
      </w:r>
    </w:p>
    <w:p w:rsidR="00B9149F" w:rsidP="00D269A6" w:rsidRDefault="00B9149F" w14:paraId="032D7AD3" w14:textId="26A162AF">
      <w:pPr>
        <w:pStyle w:val="ListParagraph"/>
        <w:numPr>
          <w:ilvl w:val="0"/>
          <w:numId w:val="32"/>
        </w:numPr>
        <w:spacing w:after="200"/>
      </w:pPr>
      <w:r>
        <w:t>Feel free to call our Head Office or a member of the Senior Management team</w:t>
      </w:r>
    </w:p>
    <w:p w:rsidR="00B9149F" w:rsidP="00B9149F" w:rsidRDefault="00B9149F" w14:paraId="02CDAB07" w14:textId="77777777">
      <w:pPr>
        <w:spacing w:after="200"/>
      </w:pPr>
    </w:p>
    <w:p w:rsidR="00B9149F" w:rsidP="00B9149F" w:rsidRDefault="00B9149F" w14:paraId="2726CBC4" w14:textId="77777777">
      <w:pPr>
        <w:spacing w:after="200"/>
      </w:pPr>
    </w:p>
    <w:p w:rsidR="00B9149F" w:rsidP="00D269A6" w:rsidRDefault="00B9149F" w14:paraId="1663ECBA" w14:textId="3410B718">
      <w:pPr>
        <w:pStyle w:val="Title"/>
      </w:pPr>
      <w:bookmarkStart w:name="_Toc133316238" w:id="39"/>
      <w:r>
        <w:t>Feedback and complaints</w:t>
      </w:r>
      <w:bookmarkEnd w:id="39"/>
    </w:p>
    <w:p w:rsidR="00B9149F" w:rsidP="00B9149F" w:rsidRDefault="00B9149F" w14:paraId="127D5531" w14:textId="77777777">
      <w:pPr>
        <w:spacing w:after="200"/>
      </w:pPr>
    </w:p>
    <w:p w:rsidR="00B9149F" w:rsidP="00B9149F" w:rsidRDefault="00B9149F" w14:paraId="6D3A066D" w14:textId="77777777">
      <w:pPr>
        <w:spacing w:after="200"/>
      </w:pPr>
      <w:r>
        <w:t>During the first 24 hours after you arrive at your centre you will have a meeting with the Centre Manager in which you will be able to tell them of your first impressions and any initial problems you have encountered. They will ask you to select a couple of students to complete an initial feedback form. This is just so we get a feel for how the students are settling in and their first impressions of the course.</w:t>
      </w:r>
    </w:p>
    <w:p w:rsidR="00B9149F" w:rsidP="00B9149F" w:rsidRDefault="00B9149F" w14:paraId="5DB6D789" w14:textId="7A8EB593">
      <w:pPr>
        <w:spacing w:after="200"/>
      </w:pPr>
      <w:r>
        <w:t xml:space="preserve">You will also be asked to complete online feedback forms by your Centre </w:t>
      </w:r>
      <w:proofErr w:type="gramStart"/>
      <w:r>
        <w:t>Manager</w:t>
      </w:r>
      <w:proofErr w:type="gramEnd"/>
      <w:r>
        <w:t xml:space="preserve"> and we want you to complete them as honestly as possible. However, we hope that you will have an enjoyable stay with us and that you will raise any issues or problems you encounter at the time so we can resolve them for you.</w:t>
      </w:r>
    </w:p>
    <w:p w:rsidR="00B9149F" w:rsidP="00B9149F" w:rsidRDefault="00B9149F" w14:paraId="4A77879F" w14:textId="77777777">
      <w:pPr>
        <w:spacing w:after="200"/>
      </w:pPr>
      <w:r>
        <w:t xml:space="preserve">We do have a complaints </w:t>
      </w:r>
      <w:proofErr w:type="spellStart"/>
      <w:r>
        <w:t>form</w:t>
      </w:r>
      <w:proofErr w:type="spellEnd"/>
      <w:r>
        <w:t xml:space="preserve"> which the Centre Manager can give you if you feel you need to make a formal complaint and submit it to Head Office.</w:t>
      </w:r>
    </w:p>
    <w:p w:rsidR="00B9149F" w:rsidP="00B9149F" w:rsidRDefault="00B9149F" w14:paraId="669ACB55" w14:textId="77777777">
      <w:pPr>
        <w:spacing w:after="200"/>
      </w:pPr>
    </w:p>
    <w:p w:rsidR="00B9149F" w:rsidP="00B9149F" w:rsidRDefault="00B9149F" w14:paraId="5B775D49" w14:textId="77777777">
      <w:pPr>
        <w:spacing w:after="200"/>
      </w:pPr>
    </w:p>
    <w:p w:rsidR="00D269A6" w:rsidRDefault="00D269A6" w14:paraId="22B1A15C" w14:textId="77777777">
      <w:pPr>
        <w:spacing w:after="200"/>
      </w:pPr>
      <w:r>
        <w:br w:type="page"/>
      </w:r>
    </w:p>
    <w:p w:rsidR="00B9149F" w:rsidP="00D269A6" w:rsidRDefault="00B9149F" w14:paraId="0D429875" w14:textId="229E01A3">
      <w:pPr>
        <w:pStyle w:val="Title"/>
      </w:pPr>
      <w:bookmarkStart w:name="_Toc133316239" w:id="40"/>
      <w:r>
        <w:t>Frequently Asked Questions</w:t>
      </w:r>
      <w:bookmarkEnd w:id="40"/>
    </w:p>
    <w:p w:rsidR="00B9149F" w:rsidP="00D269A6" w:rsidRDefault="00D269A6" w14:paraId="4EDF794D" w14:textId="6A761248">
      <w:pPr>
        <w:pStyle w:val="Heading2"/>
      </w:pPr>
      <w:r>
        <w:br/>
      </w:r>
      <w:r w:rsidR="00B9149F">
        <w:t>What about supervision in the college?</w:t>
      </w:r>
    </w:p>
    <w:p w:rsidR="00B9149F" w:rsidP="00B9149F" w:rsidRDefault="00B9149F" w14:paraId="40B34A2F" w14:textId="47A785E2">
      <w:pPr>
        <w:spacing w:after="200"/>
      </w:pPr>
      <w:r>
        <w:t xml:space="preserve">Our </w:t>
      </w:r>
      <w:r w:rsidR="007E3ECE">
        <w:t xml:space="preserve">team </w:t>
      </w:r>
      <w:r>
        <w:t>are naturally present throughout the daily timetable to supervise and help the students, but we always require the Group Leaders' assistance. This is often especially valuable during mealtimes and after scheduled activities. We would also ask Group Leaders to help us ensure students get to their lessons and activities punctually.</w:t>
      </w:r>
      <w:r w:rsidR="00D269A6">
        <w:br/>
      </w:r>
    </w:p>
    <w:p w:rsidR="00B9149F" w:rsidP="00D269A6" w:rsidRDefault="00B9149F" w14:paraId="3931D5E6" w14:textId="77777777">
      <w:pPr>
        <w:pStyle w:val="Heading2"/>
      </w:pPr>
      <w:r>
        <w:t>Is there anything we should know about bathrooms?</w:t>
      </w:r>
    </w:p>
    <w:p w:rsidR="00B9149F" w:rsidP="00B9149F" w:rsidRDefault="00B9149F" w14:paraId="1F5D36BC" w14:textId="1B3C7956">
      <w:pPr>
        <w:spacing w:after="200"/>
      </w:pPr>
      <w:r>
        <w:t xml:space="preserve">It is safe to dispose of toilet paper down the toilet in the </w:t>
      </w:r>
      <w:proofErr w:type="gramStart"/>
      <w:r>
        <w:t>UK</w:t>
      </w:r>
      <w:proofErr w:type="gramEnd"/>
      <w:r>
        <w:t xml:space="preserve"> but women and girls should put sanitary towels in the disposal containers in public lavatories rather than into the toilet bowl.</w:t>
      </w:r>
    </w:p>
    <w:p w:rsidR="00B9149F" w:rsidP="00B9149F" w:rsidRDefault="00B9149F" w14:paraId="48E81B89" w14:textId="14275BCD">
      <w:pPr>
        <w:spacing w:after="200"/>
      </w:pPr>
      <w:r>
        <w:t>Please remind your students that water is plentiful in the UK and that it is therefore expected for the toilet to be flushed every time it is used.</w:t>
      </w:r>
      <w:r w:rsidR="00D269A6">
        <w:br/>
      </w:r>
    </w:p>
    <w:p w:rsidR="00B9149F" w:rsidP="00D269A6" w:rsidRDefault="00B9149F" w14:paraId="0B7538EE" w14:textId="77777777">
      <w:pPr>
        <w:pStyle w:val="Heading2"/>
      </w:pPr>
      <w:r>
        <w:t>Can our students phone home?</w:t>
      </w:r>
    </w:p>
    <w:p w:rsidR="00B9149F" w:rsidP="00B9149F" w:rsidRDefault="00B9149F" w14:paraId="7AA6CD38" w14:textId="19F6C820">
      <w:pPr>
        <w:spacing w:after="200"/>
      </w:pPr>
      <w:r>
        <w:t xml:space="preserve">We realise that students, particularly the younger ones, will want to phone home often, and </w:t>
      </w:r>
      <w:proofErr w:type="gramStart"/>
      <w:r>
        <w:t>in particular will</w:t>
      </w:r>
      <w:proofErr w:type="gramEnd"/>
      <w:r>
        <w:t xml:space="preserve"> want to talk to their parents on the first night. Parents naturally become very anxious when their children are away from home (especially if it is the first time) and it is important that the children should put their parents' minds at rest by reassuring them they have arrived safely.</w:t>
      </w:r>
    </w:p>
    <w:p w:rsidR="00B9149F" w:rsidP="00B9149F" w:rsidRDefault="00B9149F" w14:paraId="6C1BD527" w14:textId="77777777">
      <w:pPr>
        <w:spacing w:after="200"/>
      </w:pPr>
      <w:r>
        <w:t>We would appreciate Group Leaders making sure their students do phone home initially and thereafter maintain contact via text or email at scheduled internet sessions.</w:t>
      </w:r>
    </w:p>
    <w:p w:rsidR="00B9149F" w:rsidP="00B9149F" w:rsidRDefault="00B9149F" w14:paraId="02CD2418" w14:textId="77777777">
      <w:pPr>
        <w:spacing w:after="200"/>
      </w:pPr>
      <w:r>
        <w:t xml:space="preserve"> </w:t>
      </w:r>
    </w:p>
    <w:p w:rsidR="00B9149F" w:rsidP="00D269A6" w:rsidRDefault="00B9149F" w14:paraId="12EE67FD" w14:textId="77777777">
      <w:pPr>
        <w:pStyle w:val="Heading2"/>
      </w:pPr>
      <w:r>
        <w:t>How will I get help if anything is lost or stolen?</w:t>
      </w:r>
    </w:p>
    <w:p w:rsidR="00B9149F" w:rsidP="00B9149F" w:rsidRDefault="00B9149F" w14:paraId="3BEC19C4" w14:textId="298E215E">
      <w:pPr>
        <w:spacing w:after="200"/>
      </w:pPr>
      <w:r>
        <w:t>Please report any theft or missing item to the Centre Manager as soon as possible so he or she can assist you. Most insurance policies require you to report loss or theft to the police and to obtain a report or report number before they will consider any claim. If you intend to make an insurance claim for loss or theft, you MUST report the loss or theft as soon as it is discovered.</w:t>
      </w:r>
    </w:p>
    <w:p w:rsidR="00B9149F" w:rsidP="00B9149F" w:rsidRDefault="00B9149F" w14:paraId="3CAD7054" w14:textId="528146F7">
      <w:pPr>
        <w:spacing w:after="200"/>
      </w:pPr>
      <w:r>
        <w:t xml:space="preserve">Our </w:t>
      </w:r>
      <w:r w:rsidR="00E25122">
        <w:t>team</w:t>
      </w:r>
      <w:r>
        <w:t xml:space="preserve"> will do their utmost to make any difficult or time-consuming insurance procedures easier for Group Leaders, accompanying them if requested to the police station and helping them and their students with paperwork.</w:t>
      </w:r>
    </w:p>
    <w:p w:rsidR="00B9149F" w:rsidP="00B9149F" w:rsidRDefault="00B9149F" w14:paraId="64BB17F6" w14:textId="77777777">
      <w:pPr>
        <w:spacing w:after="200"/>
      </w:pPr>
    </w:p>
    <w:p w:rsidR="00B9149F" w:rsidP="00D269A6" w:rsidRDefault="00B9149F" w14:paraId="3FBACF92" w14:textId="6F1DFB01">
      <w:pPr>
        <w:pStyle w:val="Heading2"/>
      </w:pPr>
      <w:r>
        <w:t>Can I ever have some time off?</w:t>
      </w:r>
    </w:p>
    <w:p w:rsidR="00B9149F" w:rsidP="00B9149F" w:rsidRDefault="00B9149F" w14:paraId="01A2FC8A" w14:textId="18FBB593">
      <w:pPr>
        <w:spacing w:after="200"/>
      </w:pPr>
      <w:r>
        <w:t>We understand that it is a very demanding job to accompany a group of students abroad. As explained, we do everything we can to support and help you in your role and we are always here if you need us.</w:t>
      </w:r>
    </w:p>
    <w:p w:rsidR="00B9149F" w:rsidP="00B9149F" w:rsidRDefault="00B9149F" w14:paraId="09E2600A" w14:textId="568DC243">
      <w:pPr>
        <w:spacing w:after="200"/>
      </w:pPr>
      <w:r>
        <w:t>In groups where there is more than one Group Leader, we are happy for you to arrange your time off between you and just ask that you inform the UKLC management team at the centre who is on duty and who is off campus.</w:t>
      </w:r>
    </w:p>
    <w:p w:rsidR="00B9149F" w:rsidP="00B9149F" w:rsidRDefault="00B9149F" w14:paraId="4C8B2551" w14:textId="67F93F08">
      <w:pPr>
        <w:spacing w:after="200"/>
      </w:pPr>
      <w:r>
        <w:t xml:space="preserve">Where there is only one leader with a smaller group, it is harder to organise time off. The best chance to take some time for yourself is during lesson time. When the students are in lessons they are constantly supervised by our </w:t>
      </w:r>
      <w:r w:rsidR="007E3ECE">
        <w:t>team</w:t>
      </w:r>
      <w:r>
        <w:t xml:space="preserve"> and during lesson breaks we will have </w:t>
      </w:r>
      <w:r w:rsidR="007E3ECE">
        <w:t>team</w:t>
      </w:r>
      <w:r>
        <w:t xml:space="preserve"> on duty. This may be a good time to leave campus for a short period (but please always tell us if you do leave the site so that we know and please always keep your mobile phone on!) or even just to get some rest in your room.</w:t>
      </w:r>
    </w:p>
    <w:p w:rsidR="00B9149F" w:rsidP="00B9149F" w:rsidRDefault="00B9149F" w14:paraId="11236B6C" w14:textId="77777777">
      <w:pPr>
        <w:spacing w:after="200"/>
      </w:pPr>
    </w:p>
    <w:p w:rsidR="00B9149F" w:rsidP="00D269A6" w:rsidRDefault="00B9149F" w14:paraId="16DCBD4B" w14:textId="77777777">
      <w:pPr>
        <w:pStyle w:val="Heading2"/>
      </w:pPr>
      <w:r>
        <w:t>What if our students do not want to take part in the planned activities?</w:t>
      </w:r>
    </w:p>
    <w:p w:rsidR="00B9149F" w:rsidP="00B9149F" w:rsidRDefault="00B9149F" w14:paraId="6EBB9B38" w14:textId="743167C7">
      <w:pPr>
        <w:spacing w:after="200"/>
      </w:pPr>
      <w:r>
        <w:t>Firstly, find out why. We have put together our activity and sports programme based on years of experience of what this age group enjoys.</w:t>
      </w:r>
    </w:p>
    <w:p w:rsidR="00B9149F" w:rsidP="00B9149F" w:rsidRDefault="00B9149F" w14:paraId="372D0B97" w14:textId="45CDEB48">
      <w:pPr>
        <w:spacing w:after="200"/>
      </w:pPr>
      <w:r>
        <w:t xml:space="preserve">However, we recognise that sometimes you and your students may wish to do something that is not in the programme. In this </w:t>
      </w:r>
      <w:proofErr w:type="gramStart"/>
      <w:r>
        <w:t>case</w:t>
      </w:r>
      <w:proofErr w:type="gramEnd"/>
      <w:r>
        <w:t xml:space="preserve"> please inform the Excursion and Activity Manager of your plans as soon as possible.</w:t>
      </w:r>
    </w:p>
    <w:p w:rsidR="00B9149F" w:rsidP="00B9149F" w:rsidRDefault="00B9149F" w14:paraId="562266E3" w14:textId="77777777">
      <w:pPr>
        <w:spacing w:after="200"/>
      </w:pPr>
      <w:r>
        <w:t>Please also explain to your students that, if your group decides to miss any part of the programmed activities, those activities/excursions that are missed cannot be offered at an alternative time.</w:t>
      </w:r>
    </w:p>
    <w:p w:rsidR="00B9149F" w:rsidP="00B9149F" w:rsidRDefault="00B9149F" w14:paraId="1182B114" w14:textId="77777777">
      <w:pPr>
        <w:spacing w:after="200"/>
      </w:pPr>
    </w:p>
    <w:p w:rsidR="00B9149F" w:rsidP="00B9149F" w:rsidRDefault="00B9149F" w14:paraId="5DD0092F" w14:textId="77777777">
      <w:pPr>
        <w:spacing w:after="200"/>
      </w:pPr>
    </w:p>
    <w:p w:rsidR="00182AF8" w:rsidRDefault="00182AF8" w14:paraId="677D1C3A" w14:textId="77777777">
      <w:pPr>
        <w:spacing w:after="200"/>
        <w:rPr>
          <w:b/>
          <w:bCs/>
        </w:rPr>
      </w:pPr>
      <w:r>
        <w:rPr>
          <w:b/>
          <w:bCs/>
        </w:rPr>
        <w:br w:type="page"/>
      </w:r>
    </w:p>
    <w:p w:rsidR="00182AF8" w:rsidP="00B9149F" w:rsidRDefault="007377B8" w14:paraId="16F27EA3" w14:textId="1A77BB8F">
      <w:pPr>
        <w:spacing w:after="200"/>
        <w:rPr>
          <w:noProof/>
        </w:rPr>
      </w:pPr>
      <w:r>
        <w:rPr>
          <w:noProof/>
        </w:rPr>
        <mc:AlternateContent>
          <mc:Choice Requires="wps">
            <w:drawing>
              <wp:anchor distT="0" distB="0" distL="114300" distR="114300" simplePos="0" relativeHeight="251658244" behindDoc="1" locked="0" layoutInCell="1" allowOverlap="1" wp14:anchorId="7E630EEC" wp14:editId="62059874">
                <wp:simplePos x="0" y="0"/>
                <wp:positionH relativeFrom="column">
                  <wp:posOffset>-908050</wp:posOffset>
                </wp:positionH>
                <wp:positionV relativeFrom="paragraph">
                  <wp:posOffset>-914400</wp:posOffset>
                </wp:positionV>
                <wp:extent cx="7543800" cy="10680700"/>
                <wp:effectExtent l="0" t="0" r="0" b="6350"/>
                <wp:wrapNone/>
                <wp:docPr id="1482323859" name="Rectangle 1482323859"/>
                <wp:cNvGraphicFramePr/>
                <a:graphic xmlns:a="http://schemas.openxmlformats.org/drawingml/2006/main">
                  <a:graphicData uri="http://schemas.microsoft.com/office/word/2010/wordprocessingShape">
                    <wps:wsp>
                      <wps:cNvSpPr/>
                      <wps:spPr>
                        <a:xfrm>
                          <a:off x="0" y="0"/>
                          <a:ext cx="7543800" cy="10680700"/>
                        </a:xfrm>
                        <a:prstGeom prst="rect">
                          <a:avLst/>
                        </a:prstGeom>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3619BDFE">
              <v:rect id="Rectangle 1482323859" style="position:absolute;margin-left:-71.5pt;margin-top:-1in;width:594pt;height:841pt;z-index:-2516582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bdfe2 [3206]" stroked="f" strokeweight="2pt" w14:anchorId="68E191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"/>
            </w:pict>
          </mc:Fallback>
        </mc:AlternateContent>
      </w:r>
    </w:p>
    <w:p w:rsidR="00182AF8" w:rsidP="00182AF8" w:rsidRDefault="00182AF8" w14:paraId="6D100DD8" w14:textId="77777777">
      <w:pPr>
        <w:spacing w:after="200"/>
        <w:rPr>
          <w:b/>
          <w:bCs/>
        </w:rPr>
      </w:pPr>
    </w:p>
    <w:p w:rsidR="00182AF8" w:rsidP="00182AF8" w:rsidRDefault="00182AF8" w14:paraId="647876DA" w14:textId="77777777">
      <w:pPr>
        <w:spacing w:after="200"/>
        <w:rPr>
          <w:b/>
          <w:bCs/>
        </w:rPr>
      </w:pPr>
    </w:p>
    <w:p w:rsidR="00182AF8" w:rsidP="00182AF8" w:rsidRDefault="00182AF8" w14:paraId="190DB62D" w14:textId="77777777">
      <w:pPr>
        <w:spacing w:after="200"/>
        <w:rPr>
          <w:b/>
          <w:bCs/>
        </w:rPr>
      </w:pPr>
    </w:p>
    <w:p w:rsidR="00182AF8" w:rsidP="00182AF8" w:rsidRDefault="00182AF8" w14:paraId="6A609519" w14:textId="77777777">
      <w:pPr>
        <w:spacing w:after="200"/>
        <w:rPr>
          <w:b/>
          <w:bCs/>
        </w:rPr>
      </w:pPr>
    </w:p>
    <w:p w:rsidR="00182AF8" w:rsidP="00182AF8" w:rsidRDefault="00182AF8" w14:paraId="669A5906" w14:textId="77777777">
      <w:pPr>
        <w:spacing w:after="200"/>
        <w:rPr>
          <w:b/>
          <w:bCs/>
        </w:rPr>
      </w:pPr>
    </w:p>
    <w:p w:rsidR="00182AF8" w:rsidP="00182AF8" w:rsidRDefault="00182AF8" w14:paraId="6684CF0D" w14:textId="77777777">
      <w:pPr>
        <w:spacing w:after="200"/>
        <w:rPr>
          <w:b/>
          <w:bCs/>
        </w:rPr>
      </w:pPr>
    </w:p>
    <w:p w:rsidR="00182AF8" w:rsidP="00182AF8" w:rsidRDefault="00182AF8" w14:paraId="21146442" w14:textId="77777777">
      <w:pPr>
        <w:spacing w:after="200"/>
        <w:rPr>
          <w:b/>
          <w:bCs/>
        </w:rPr>
      </w:pPr>
    </w:p>
    <w:p w:rsidR="00182AF8" w:rsidP="00182AF8" w:rsidRDefault="00182AF8" w14:paraId="7256B2FF" w14:textId="77777777">
      <w:pPr>
        <w:spacing w:after="200"/>
        <w:rPr>
          <w:b/>
          <w:bCs/>
        </w:rPr>
      </w:pPr>
    </w:p>
    <w:p w:rsidRPr="00182AF8" w:rsidR="00182AF8" w:rsidP="007377B8" w:rsidRDefault="00182AF8" w14:paraId="6921ADB5" w14:textId="77777777">
      <w:pPr>
        <w:spacing w:after="200"/>
        <w:rPr>
          <w:b/>
          <w:bCs/>
          <w:sz w:val="24"/>
          <w:szCs w:val="32"/>
        </w:rPr>
      </w:pPr>
    </w:p>
    <w:p w:rsidR="005D5FE6" w:rsidP="00182AF8" w:rsidRDefault="005D5FE6" w14:paraId="61F181AC" w14:textId="77777777">
      <w:pPr>
        <w:spacing w:after="200"/>
        <w:jc w:val="center"/>
        <w:rPr>
          <w:b/>
          <w:bCs/>
          <w:sz w:val="24"/>
          <w:szCs w:val="32"/>
        </w:rPr>
      </w:pPr>
    </w:p>
    <w:p w:rsidRPr="00182AF8" w:rsidR="00182AF8" w:rsidP="00182AF8" w:rsidRDefault="00182AF8" w14:paraId="3B91E42E" w14:textId="5584C7CA">
      <w:pPr>
        <w:spacing w:after="200"/>
        <w:jc w:val="center"/>
        <w:rPr>
          <w:b/>
          <w:bCs/>
          <w:sz w:val="24"/>
          <w:szCs w:val="32"/>
        </w:rPr>
      </w:pPr>
      <w:r w:rsidRPr="00182AF8">
        <w:rPr>
          <w:b/>
          <w:bCs/>
          <w:sz w:val="24"/>
          <w:szCs w:val="32"/>
        </w:rPr>
        <w:t>The only other important thing you and your students should know is that we are looking forward to hosting you in Britain and we hope this information will help you to have an enjoyable and memorable stay!</w:t>
      </w:r>
    </w:p>
    <w:p w:rsidRPr="00D269A6" w:rsidR="000E57C3" w:rsidP="00B9149F" w:rsidRDefault="007377B8" w14:paraId="7C4AC1D4" w14:textId="4474D277">
      <w:pPr>
        <w:spacing w:after="200"/>
        <w:rPr>
          <w:b/>
          <w:bCs/>
        </w:rPr>
      </w:pPr>
      <w:r>
        <w:rPr>
          <w:b/>
          <w:bCs/>
          <w:noProof/>
          <w:sz w:val="96"/>
          <w:szCs w:val="96"/>
        </w:rPr>
        <mc:AlternateContent>
          <mc:Choice Requires="wps">
            <w:drawing>
              <wp:anchor distT="0" distB="0" distL="114300" distR="114300" simplePos="0" relativeHeight="251658243" behindDoc="0" locked="0" layoutInCell="1" allowOverlap="1" wp14:anchorId="2027DF8C" wp14:editId="264471D7">
                <wp:simplePos x="0" y="0"/>
                <wp:positionH relativeFrom="page">
                  <wp:posOffset>3324860</wp:posOffset>
                </wp:positionH>
                <wp:positionV relativeFrom="paragraph">
                  <wp:posOffset>3566160</wp:posOffset>
                </wp:positionV>
                <wp:extent cx="908050" cy="342900"/>
                <wp:effectExtent l="0" t="0" r="0" b="0"/>
                <wp:wrapNone/>
                <wp:docPr id="1491690756" name="Text Box 1491690756"/>
                <wp:cNvGraphicFramePr/>
                <a:graphic xmlns:a="http://schemas.openxmlformats.org/drawingml/2006/main">
                  <a:graphicData uri="http://schemas.microsoft.com/office/word/2010/wordprocessingShape">
                    <wps:wsp>
                      <wps:cNvSpPr txBox="1"/>
                      <wps:spPr>
                        <a:xfrm>
                          <a:off x="0" y="0"/>
                          <a:ext cx="908050" cy="342900"/>
                        </a:xfrm>
                        <a:prstGeom prst="rect">
                          <a:avLst/>
                        </a:prstGeom>
                        <a:noFill/>
                        <a:ln w="6350">
                          <a:noFill/>
                        </a:ln>
                      </wps:spPr>
                      <wps:txbx>
                        <w:txbxContent>
                          <w:p w:rsidRPr="00A01807" w:rsidR="00A01807" w:rsidRDefault="00A01807" w14:paraId="07A7B012" w14:textId="216D93F4">
                            <w:pPr>
                              <w:rPr>
                                <w:b/>
                                <w:bCs/>
                                <w:color w:val="253148" w:themeColor="text2"/>
                                <w:sz w:val="28"/>
                                <w:szCs w:val="28"/>
                              </w:rPr>
                            </w:pPr>
                            <w:r w:rsidRPr="00A01807">
                              <w:rPr>
                                <w:b/>
                                <w:bCs/>
                                <w:color w:val="253148" w:themeColor="text2"/>
                                <w:sz w:val="28"/>
                                <w:szCs w:val="28"/>
                              </w:rPr>
                              <w:t>uklc.org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06902CA">
              <v:shapetype id="_x0000_t202" coordsize="21600,21600" o:spt="202" path="m,l,21600r21600,l21600,xe" w14:anchorId="2027DF8C">
                <v:stroke joinstyle="miter"/>
                <v:path gradientshapeok="t" o:connecttype="rect"/>
              </v:shapetype>
              <v:shape id="Text Box 1491690756" style="position:absolute;margin-left:261.8pt;margin-top:280.8pt;width:71.5pt;height:27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">
                <v:textbox>
                  <w:txbxContent>
                    <w:p w:rsidRPr="00A01807" w:rsidR="00A01807" w:rsidRDefault="00A01807" w14:paraId="743E29D2" w14:textId="216D93F4">
                      <w:pPr>
                        <w:rPr>
                          <w:b/>
                          <w:bCs/>
                          <w:color w:val="253148" w:themeColor="text2"/>
                          <w:sz w:val="28"/>
                          <w:szCs w:val="28"/>
                        </w:rPr>
                      </w:pPr>
                      <w:r w:rsidRPr="00A01807">
                        <w:rPr>
                          <w:b/>
                          <w:bCs/>
                          <w:color w:val="253148" w:themeColor="text2"/>
                          <w:sz w:val="28"/>
                          <w:szCs w:val="28"/>
                        </w:rPr>
                        <w:t>uklc.org</w:t>
                      </w:r>
                    </w:p>
                  </w:txbxContent>
                </v:textbox>
                <w10:wrap anchorx="page"/>
              </v:shape>
            </w:pict>
          </mc:Fallback>
        </mc:AlternateContent>
      </w:r>
      <w:r w:rsidRPr="00A60A53">
        <w:rPr>
          <w:b/>
          <w:bCs/>
          <w:noProof/>
          <w:sz w:val="96"/>
          <w:szCs w:val="96"/>
        </w:rPr>
        <w:drawing>
          <wp:anchor distT="0" distB="0" distL="114300" distR="114300" simplePos="0" relativeHeight="251658242" behindDoc="0" locked="0" layoutInCell="1" allowOverlap="1" wp14:anchorId="2FFD0550" wp14:editId="2ACFFC54">
            <wp:simplePos x="0" y="0"/>
            <wp:positionH relativeFrom="page">
              <wp:posOffset>3181985</wp:posOffset>
            </wp:positionH>
            <wp:positionV relativeFrom="paragraph">
              <wp:posOffset>4232275</wp:posOffset>
            </wp:positionV>
            <wp:extent cx="1193800" cy="365125"/>
            <wp:effectExtent l="0" t="0" r="6350" b="0"/>
            <wp:wrapTopAndBottom/>
            <wp:docPr id="573868926" name="Picture 573868926"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93800" cy="365125"/>
                    </a:xfrm>
                    <a:prstGeom prst="rect">
                      <a:avLst/>
                    </a:prstGeom>
                  </pic:spPr>
                </pic:pic>
              </a:graphicData>
            </a:graphic>
            <wp14:sizeRelH relativeFrom="margin">
              <wp14:pctWidth>0</wp14:pctWidth>
            </wp14:sizeRelH>
            <wp14:sizeRelV relativeFrom="margin">
              <wp14:pctHeight>0</wp14:pctHeight>
            </wp14:sizeRelV>
          </wp:anchor>
        </w:drawing>
      </w:r>
    </w:p>
    <w:sectPr w:rsidRPr="00D269A6" w:rsidR="000E57C3" w:rsidSect="00CF13C7">
      <w:footerReference w:type="default" r:id="rId14"/>
      <w:pgSz w:w="11906" w:h="16838" w:orient="portrait"/>
      <w:pgMar w:top="1440" w:right="1440" w:bottom="1440" w:left="1440" w:header="1984" w:footer="48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4135" w:rsidP="00376E3E" w:rsidRDefault="00D24135" w14:paraId="5002D1EC" w14:textId="77777777">
      <w:pPr>
        <w:spacing w:line="240" w:lineRule="auto"/>
      </w:pPr>
      <w:r>
        <w:separator/>
      </w:r>
    </w:p>
  </w:endnote>
  <w:endnote w:type="continuationSeparator" w:id="0">
    <w:p w:rsidR="00D24135" w:rsidP="00376E3E" w:rsidRDefault="00D24135" w14:paraId="77FAFC97" w14:textId="77777777">
      <w:pPr>
        <w:spacing w:line="240" w:lineRule="auto"/>
      </w:pPr>
      <w:r>
        <w:continuationSeparator/>
      </w:r>
    </w:p>
  </w:endnote>
  <w:endnote w:type="continuationNotice" w:id="1">
    <w:p w:rsidR="00D24135" w:rsidRDefault="00D24135" w14:paraId="4450323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307172245"/>
      <w:docPartObj>
        <w:docPartGallery w:val="Page Numbers (Bottom of Page)"/>
        <w:docPartUnique/>
      </w:docPartObj>
    </w:sdtPr>
    <w:sdtEndPr>
      <w:rPr>
        <w:noProof/>
      </w:rPr>
    </w:sdtEndPr>
    <w:sdtContent>
      <w:p w:rsidR="00D460F1" w:rsidP="00D460F1" w:rsidRDefault="00D460F1" w14:paraId="547B9508" w14:textId="473FE19C">
        <w:pPr>
          <w:pStyle w:val="Footer"/>
        </w:pPr>
        <w:r>
          <w:fldChar w:fldCharType="begin"/>
        </w:r>
        <w:r>
          <w:instrText xml:space="preserve"> PAGE   \* MERGEFORMAT </w:instrText>
        </w:r>
        <w:r>
          <w:fldChar w:fldCharType="separate"/>
        </w:r>
        <w:r>
          <w:t>2</w:t>
        </w:r>
        <w:r>
          <w:rPr>
            <w:noProof/>
          </w:rPr>
          <w:fldChar w:fldCharType="end"/>
        </w:r>
      </w:p>
    </w:sdtContent>
  </w:sdt>
  <w:p w:rsidR="0051335F" w:rsidRDefault="0051335F" w14:paraId="45264142" w14:textId="0EBF928E">
    <w:pPr>
      <w:pStyle w:val="Footer"/>
    </w:pPr>
    <w:r>
      <w:rPr>
        <w:noProof/>
      </w:rPr>
      <w:drawing>
        <wp:anchor distT="0" distB="0" distL="114300" distR="114300" simplePos="0" relativeHeight="251658240" behindDoc="1" locked="0" layoutInCell="1" allowOverlap="1" wp14:anchorId="66660D27" wp14:editId="584AB7BE">
          <wp:simplePos x="0" y="0"/>
          <wp:positionH relativeFrom="margin">
            <wp:posOffset>5372100</wp:posOffset>
          </wp:positionH>
          <wp:positionV relativeFrom="paragraph">
            <wp:posOffset>-184785</wp:posOffset>
          </wp:positionV>
          <wp:extent cx="844550" cy="258437"/>
          <wp:effectExtent l="0" t="0" r="0" b="8890"/>
          <wp:wrapNone/>
          <wp:docPr id="78" name="Picture 78"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44550" cy="258437"/>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4135" w:rsidP="00376E3E" w:rsidRDefault="00D24135" w14:paraId="41633D69" w14:textId="77777777">
      <w:pPr>
        <w:spacing w:line="240" w:lineRule="auto"/>
      </w:pPr>
      <w:r>
        <w:separator/>
      </w:r>
    </w:p>
  </w:footnote>
  <w:footnote w:type="continuationSeparator" w:id="0">
    <w:p w:rsidR="00D24135" w:rsidP="00376E3E" w:rsidRDefault="00D24135" w14:paraId="4E6A94F4" w14:textId="77777777">
      <w:pPr>
        <w:spacing w:line="240" w:lineRule="auto"/>
      </w:pPr>
      <w:r>
        <w:continuationSeparator/>
      </w:r>
    </w:p>
  </w:footnote>
  <w:footnote w:type="continuationNotice" w:id="1">
    <w:p w:rsidR="00D24135" w:rsidRDefault="00D24135" w14:paraId="00DA7E2D" w14:textId="7777777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B3E"/>
    <w:multiLevelType w:val="hybridMultilevel"/>
    <w:tmpl w:val="E8C2F8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A580CCD"/>
    <w:multiLevelType w:val="hybridMultilevel"/>
    <w:tmpl w:val="AFBC2D00"/>
    <w:lvl w:ilvl="0" w:tplc="7B60A152">
      <w:start w:val="1"/>
      <w:numFmt w:val="bullet"/>
      <w:lvlText w:val="•"/>
      <w:lvlJc w:val="left"/>
      <w:pPr>
        <w:ind w:left="1080" w:hanging="720"/>
      </w:pPr>
      <w:rPr>
        <w:rFonts w:hint="default" w:ascii="Segoe UI" w:hAnsi="Segoe UI" w:cs="Segoe U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A6E4738"/>
    <w:multiLevelType w:val="hybridMultilevel"/>
    <w:tmpl w:val="C71C15EC"/>
    <w:lvl w:ilvl="0" w:tplc="21924CB0">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CA2D2C"/>
    <w:multiLevelType w:val="hybridMultilevel"/>
    <w:tmpl w:val="39C6DC18"/>
    <w:lvl w:ilvl="0" w:tplc="7B60A152">
      <w:start w:val="1"/>
      <w:numFmt w:val="bullet"/>
      <w:lvlText w:val="•"/>
      <w:lvlJc w:val="left"/>
      <w:pPr>
        <w:ind w:left="1080" w:hanging="720"/>
      </w:pPr>
      <w:rPr>
        <w:rFonts w:hint="default" w:ascii="Segoe UI" w:hAnsi="Segoe UI" w:cs="Segoe U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0AD7DAA"/>
    <w:multiLevelType w:val="hybridMultilevel"/>
    <w:tmpl w:val="32207D3C"/>
    <w:lvl w:ilvl="0" w:tplc="BA109BF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1A19C2"/>
    <w:multiLevelType w:val="hybridMultilevel"/>
    <w:tmpl w:val="BFEE9F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572EE1"/>
    <w:multiLevelType w:val="hybridMultilevel"/>
    <w:tmpl w:val="5760768E"/>
    <w:lvl w:ilvl="0" w:tplc="7B60A152">
      <w:start w:val="1"/>
      <w:numFmt w:val="bullet"/>
      <w:lvlText w:val="•"/>
      <w:lvlJc w:val="left"/>
      <w:pPr>
        <w:ind w:left="1080" w:hanging="720"/>
      </w:pPr>
      <w:rPr>
        <w:rFonts w:hint="default" w:ascii="Segoe UI" w:hAnsi="Segoe UI" w:cs="Segoe U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5FA512C"/>
    <w:multiLevelType w:val="hybridMultilevel"/>
    <w:tmpl w:val="8DDA45D4"/>
    <w:lvl w:ilvl="0" w:tplc="7B60A152">
      <w:start w:val="1"/>
      <w:numFmt w:val="bullet"/>
      <w:lvlText w:val="•"/>
      <w:lvlJc w:val="left"/>
      <w:pPr>
        <w:ind w:left="1080" w:hanging="720"/>
      </w:pPr>
      <w:rPr>
        <w:rFonts w:hint="default" w:ascii="Segoe UI" w:hAnsi="Segoe UI" w:cs="Segoe U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C692681"/>
    <w:multiLevelType w:val="hybridMultilevel"/>
    <w:tmpl w:val="D716FFEA"/>
    <w:lvl w:ilvl="0" w:tplc="7B60A152">
      <w:start w:val="1"/>
      <w:numFmt w:val="bullet"/>
      <w:lvlText w:val="•"/>
      <w:lvlJc w:val="left"/>
      <w:pPr>
        <w:ind w:left="1080" w:hanging="720"/>
      </w:pPr>
      <w:rPr>
        <w:rFonts w:hint="default" w:ascii="Segoe UI" w:hAnsi="Segoe UI" w:cs="Segoe U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5F55AC6"/>
    <w:multiLevelType w:val="hybridMultilevel"/>
    <w:tmpl w:val="6A5A8D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7952BD8"/>
    <w:multiLevelType w:val="hybridMultilevel"/>
    <w:tmpl w:val="60701614"/>
    <w:lvl w:ilvl="0" w:tplc="7B60A152">
      <w:start w:val="1"/>
      <w:numFmt w:val="bullet"/>
      <w:lvlText w:val="•"/>
      <w:lvlJc w:val="left"/>
      <w:pPr>
        <w:ind w:left="1080" w:hanging="720"/>
      </w:pPr>
      <w:rPr>
        <w:rFonts w:hint="default" w:ascii="Segoe UI" w:hAnsi="Segoe UI" w:cs="Segoe U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27AB7A4E"/>
    <w:multiLevelType w:val="hybridMultilevel"/>
    <w:tmpl w:val="90D4A932"/>
    <w:lvl w:ilvl="0" w:tplc="21924CB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9822C3B"/>
    <w:multiLevelType w:val="hybridMultilevel"/>
    <w:tmpl w:val="1C80A4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14B44C4"/>
    <w:multiLevelType w:val="hybridMultilevel"/>
    <w:tmpl w:val="CBD2E952"/>
    <w:lvl w:ilvl="0" w:tplc="7B60A152">
      <w:start w:val="1"/>
      <w:numFmt w:val="bullet"/>
      <w:lvlText w:val="•"/>
      <w:lvlJc w:val="left"/>
      <w:pPr>
        <w:ind w:left="1080" w:hanging="720"/>
      </w:pPr>
      <w:rPr>
        <w:rFonts w:hint="default" w:ascii="Segoe UI" w:hAnsi="Segoe UI" w:cs="Segoe U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24E1BE4"/>
    <w:multiLevelType w:val="hybridMultilevel"/>
    <w:tmpl w:val="649C433C"/>
    <w:lvl w:ilvl="0" w:tplc="04090001">
      <w:start w:val="1"/>
      <w:numFmt w:val="bullet"/>
      <w:lvlText w:val=""/>
      <w:lvlJc w:val="left"/>
      <w:pPr>
        <w:ind w:left="153" w:hanging="360"/>
      </w:pPr>
      <w:rPr>
        <w:rFonts w:hint="default" w:ascii="Symbol" w:hAnsi="Symbol"/>
      </w:rPr>
    </w:lvl>
    <w:lvl w:ilvl="1" w:tplc="04090003" w:tentative="1">
      <w:start w:val="1"/>
      <w:numFmt w:val="bullet"/>
      <w:lvlText w:val="o"/>
      <w:lvlJc w:val="left"/>
      <w:pPr>
        <w:ind w:left="873" w:hanging="360"/>
      </w:pPr>
      <w:rPr>
        <w:rFonts w:hint="default" w:ascii="Courier New" w:hAnsi="Courier New" w:cs="Courier New"/>
      </w:rPr>
    </w:lvl>
    <w:lvl w:ilvl="2" w:tplc="04090005" w:tentative="1">
      <w:start w:val="1"/>
      <w:numFmt w:val="bullet"/>
      <w:lvlText w:val=""/>
      <w:lvlJc w:val="left"/>
      <w:pPr>
        <w:ind w:left="1593" w:hanging="360"/>
      </w:pPr>
      <w:rPr>
        <w:rFonts w:hint="default" w:ascii="Wingdings" w:hAnsi="Wingdings"/>
      </w:rPr>
    </w:lvl>
    <w:lvl w:ilvl="3" w:tplc="04090001" w:tentative="1">
      <w:start w:val="1"/>
      <w:numFmt w:val="bullet"/>
      <w:lvlText w:val=""/>
      <w:lvlJc w:val="left"/>
      <w:pPr>
        <w:ind w:left="2313" w:hanging="360"/>
      </w:pPr>
      <w:rPr>
        <w:rFonts w:hint="default" w:ascii="Symbol" w:hAnsi="Symbol"/>
      </w:rPr>
    </w:lvl>
    <w:lvl w:ilvl="4" w:tplc="04090003" w:tentative="1">
      <w:start w:val="1"/>
      <w:numFmt w:val="bullet"/>
      <w:lvlText w:val="o"/>
      <w:lvlJc w:val="left"/>
      <w:pPr>
        <w:ind w:left="3033" w:hanging="360"/>
      </w:pPr>
      <w:rPr>
        <w:rFonts w:hint="default" w:ascii="Courier New" w:hAnsi="Courier New" w:cs="Courier New"/>
      </w:rPr>
    </w:lvl>
    <w:lvl w:ilvl="5" w:tplc="04090005" w:tentative="1">
      <w:start w:val="1"/>
      <w:numFmt w:val="bullet"/>
      <w:lvlText w:val=""/>
      <w:lvlJc w:val="left"/>
      <w:pPr>
        <w:ind w:left="3753" w:hanging="360"/>
      </w:pPr>
      <w:rPr>
        <w:rFonts w:hint="default" w:ascii="Wingdings" w:hAnsi="Wingdings"/>
      </w:rPr>
    </w:lvl>
    <w:lvl w:ilvl="6" w:tplc="04090001" w:tentative="1">
      <w:start w:val="1"/>
      <w:numFmt w:val="bullet"/>
      <w:lvlText w:val=""/>
      <w:lvlJc w:val="left"/>
      <w:pPr>
        <w:ind w:left="4473" w:hanging="360"/>
      </w:pPr>
      <w:rPr>
        <w:rFonts w:hint="default" w:ascii="Symbol" w:hAnsi="Symbol"/>
      </w:rPr>
    </w:lvl>
    <w:lvl w:ilvl="7" w:tplc="04090003" w:tentative="1">
      <w:start w:val="1"/>
      <w:numFmt w:val="bullet"/>
      <w:lvlText w:val="o"/>
      <w:lvlJc w:val="left"/>
      <w:pPr>
        <w:ind w:left="5193" w:hanging="360"/>
      </w:pPr>
      <w:rPr>
        <w:rFonts w:hint="default" w:ascii="Courier New" w:hAnsi="Courier New" w:cs="Courier New"/>
      </w:rPr>
    </w:lvl>
    <w:lvl w:ilvl="8" w:tplc="04090005" w:tentative="1">
      <w:start w:val="1"/>
      <w:numFmt w:val="bullet"/>
      <w:lvlText w:val=""/>
      <w:lvlJc w:val="left"/>
      <w:pPr>
        <w:ind w:left="5913" w:hanging="360"/>
      </w:pPr>
      <w:rPr>
        <w:rFonts w:hint="default" w:ascii="Wingdings" w:hAnsi="Wingdings"/>
      </w:rPr>
    </w:lvl>
  </w:abstractNum>
  <w:abstractNum w:abstractNumId="15" w15:restartNumberingAfterBreak="0">
    <w:nsid w:val="353C7352"/>
    <w:multiLevelType w:val="hybridMultilevel"/>
    <w:tmpl w:val="E702D168"/>
    <w:lvl w:ilvl="0" w:tplc="7B60A152">
      <w:start w:val="1"/>
      <w:numFmt w:val="bullet"/>
      <w:lvlText w:val="•"/>
      <w:lvlJc w:val="left"/>
      <w:pPr>
        <w:ind w:left="1080" w:hanging="720"/>
      </w:pPr>
      <w:rPr>
        <w:rFonts w:hint="default" w:ascii="Segoe UI" w:hAnsi="Segoe UI" w:cs="Segoe U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84B5630"/>
    <w:multiLevelType w:val="hybridMultilevel"/>
    <w:tmpl w:val="59FCA75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394A06E7"/>
    <w:multiLevelType w:val="hybridMultilevel"/>
    <w:tmpl w:val="E08E35C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D064040"/>
    <w:multiLevelType w:val="hybridMultilevel"/>
    <w:tmpl w:val="492C72E8"/>
    <w:lvl w:ilvl="0" w:tplc="7B60A152">
      <w:start w:val="1"/>
      <w:numFmt w:val="bullet"/>
      <w:lvlText w:val="•"/>
      <w:lvlJc w:val="left"/>
      <w:pPr>
        <w:ind w:left="1080" w:hanging="720"/>
      </w:pPr>
      <w:rPr>
        <w:rFonts w:hint="default" w:ascii="Segoe UI" w:hAnsi="Segoe UI" w:cs="Segoe U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3E866EB0"/>
    <w:multiLevelType w:val="hybridMultilevel"/>
    <w:tmpl w:val="4A54EA4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A8C25DD"/>
    <w:multiLevelType w:val="hybridMultilevel"/>
    <w:tmpl w:val="ACD6FE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4C0F1611"/>
    <w:multiLevelType w:val="hybridMultilevel"/>
    <w:tmpl w:val="5E5424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51142346"/>
    <w:multiLevelType w:val="hybridMultilevel"/>
    <w:tmpl w:val="E8ACD4E4"/>
    <w:lvl w:ilvl="0" w:tplc="3C18E27E">
      <w:start w:val="1"/>
      <w:numFmt w:val="bullet"/>
      <w:lvlText w:val=""/>
      <w:lvlJc w:val="left"/>
      <w:pPr>
        <w:ind w:left="153" w:hanging="360"/>
      </w:pPr>
      <w:rPr>
        <w:rFonts w:hint="default" w:ascii="Wingdings 2" w:hAnsi="Wingdings 2"/>
        <w:sz w:val="20"/>
        <w:szCs w:val="20"/>
      </w:rPr>
    </w:lvl>
    <w:lvl w:ilvl="1" w:tplc="08090003" w:tentative="1">
      <w:start w:val="1"/>
      <w:numFmt w:val="bullet"/>
      <w:lvlText w:val="o"/>
      <w:lvlJc w:val="left"/>
      <w:pPr>
        <w:ind w:left="873" w:hanging="360"/>
      </w:pPr>
      <w:rPr>
        <w:rFonts w:hint="default" w:ascii="Courier New" w:hAnsi="Courier New" w:cs="Courier New"/>
      </w:rPr>
    </w:lvl>
    <w:lvl w:ilvl="2" w:tplc="08090005" w:tentative="1">
      <w:start w:val="1"/>
      <w:numFmt w:val="bullet"/>
      <w:lvlText w:val=""/>
      <w:lvlJc w:val="left"/>
      <w:pPr>
        <w:ind w:left="1593" w:hanging="360"/>
      </w:pPr>
      <w:rPr>
        <w:rFonts w:hint="default" w:ascii="Wingdings" w:hAnsi="Wingdings"/>
      </w:rPr>
    </w:lvl>
    <w:lvl w:ilvl="3" w:tplc="08090001" w:tentative="1">
      <w:start w:val="1"/>
      <w:numFmt w:val="bullet"/>
      <w:lvlText w:val=""/>
      <w:lvlJc w:val="left"/>
      <w:pPr>
        <w:ind w:left="2313" w:hanging="360"/>
      </w:pPr>
      <w:rPr>
        <w:rFonts w:hint="default" w:ascii="Symbol" w:hAnsi="Symbol"/>
      </w:rPr>
    </w:lvl>
    <w:lvl w:ilvl="4" w:tplc="08090003" w:tentative="1">
      <w:start w:val="1"/>
      <w:numFmt w:val="bullet"/>
      <w:lvlText w:val="o"/>
      <w:lvlJc w:val="left"/>
      <w:pPr>
        <w:ind w:left="3033" w:hanging="360"/>
      </w:pPr>
      <w:rPr>
        <w:rFonts w:hint="default" w:ascii="Courier New" w:hAnsi="Courier New" w:cs="Courier New"/>
      </w:rPr>
    </w:lvl>
    <w:lvl w:ilvl="5" w:tplc="08090005" w:tentative="1">
      <w:start w:val="1"/>
      <w:numFmt w:val="bullet"/>
      <w:lvlText w:val=""/>
      <w:lvlJc w:val="left"/>
      <w:pPr>
        <w:ind w:left="3753" w:hanging="360"/>
      </w:pPr>
      <w:rPr>
        <w:rFonts w:hint="default" w:ascii="Wingdings" w:hAnsi="Wingdings"/>
      </w:rPr>
    </w:lvl>
    <w:lvl w:ilvl="6" w:tplc="08090001" w:tentative="1">
      <w:start w:val="1"/>
      <w:numFmt w:val="bullet"/>
      <w:lvlText w:val=""/>
      <w:lvlJc w:val="left"/>
      <w:pPr>
        <w:ind w:left="4473" w:hanging="360"/>
      </w:pPr>
      <w:rPr>
        <w:rFonts w:hint="default" w:ascii="Symbol" w:hAnsi="Symbol"/>
      </w:rPr>
    </w:lvl>
    <w:lvl w:ilvl="7" w:tplc="08090003" w:tentative="1">
      <w:start w:val="1"/>
      <w:numFmt w:val="bullet"/>
      <w:lvlText w:val="o"/>
      <w:lvlJc w:val="left"/>
      <w:pPr>
        <w:ind w:left="5193" w:hanging="360"/>
      </w:pPr>
      <w:rPr>
        <w:rFonts w:hint="default" w:ascii="Courier New" w:hAnsi="Courier New" w:cs="Courier New"/>
      </w:rPr>
    </w:lvl>
    <w:lvl w:ilvl="8" w:tplc="08090005" w:tentative="1">
      <w:start w:val="1"/>
      <w:numFmt w:val="bullet"/>
      <w:lvlText w:val=""/>
      <w:lvlJc w:val="left"/>
      <w:pPr>
        <w:ind w:left="5913" w:hanging="360"/>
      </w:pPr>
      <w:rPr>
        <w:rFonts w:hint="default" w:ascii="Wingdings" w:hAnsi="Wingdings"/>
      </w:rPr>
    </w:lvl>
  </w:abstractNum>
  <w:abstractNum w:abstractNumId="23" w15:restartNumberingAfterBreak="0">
    <w:nsid w:val="5F7C6E15"/>
    <w:multiLevelType w:val="hybridMultilevel"/>
    <w:tmpl w:val="B726DE3A"/>
    <w:lvl w:ilvl="0" w:tplc="47D2BABC">
      <w:numFmt w:val="bullet"/>
      <w:lvlText w:val="•"/>
      <w:lvlJc w:val="left"/>
      <w:pPr>
        <w:ind w:left="720" w:hanging="360"/>
      </w:pPr>
      <w:rPr>
        <w:rFonts w:hint="default" w:ascii="Calibri" w:hAnsi="Calibri" w:eastAsia="Calibri" w:cs="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6A784F55"/>
    <w:multiLevelType w:val="hybridMultilevel"/>
    <w:tmpl w:val="782A638A"/>
    <w:lvl w:ilvl="0" w:tplc="BA109BF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12C6472"/>
    <w:multiLevelType w:val="hybridMultilevel"/>
    <w:tmpl w:val="B05AF354"/>
    <w:lvl w:ilvl="0" w:tplc="7B60A152">
      <w:start w:val="1"/>
      <w:numFmt w:val="bullet"/>
      <w:lvlText w:val="•"/>
      <w:lvlJc w:val="left"/>
      <w:pPr>
        <w:ind w:left="1080" w:hanging="720"/>
      </w:pPr>
      <w:rPr>
        <w:rFonts w:hint="default" w:ascii="Segoe UI" w:hAnsi="Segoe UI" w:cs="Segoe U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718F5DBC"/>
    <w:multiLevelType w:val="hybridMultilevel"/>
    <w:tmpl w:val="D8BAF4F6"/>
    <w:lvl w:ilvl="0" w:tplc="BA109BF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5157E08"/>
    <w:multiLevelType w:val="hybridMultilevel"/>
    <w:tmpl w:val="3B406102"/>
    <w:lvl w:ilvl="0" w:tplc="BA109BF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7332E89"/>
    <w:multiLevelType w:val="multilevel"/>
    <w:tmpl w:val="F69A35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7AA1049"/>
    <w:multiLevelType w:val="hybridMultilevel"/>
    <w:tmpl w:val="3F2CE256"/>
    <w:lvl w:ilvl="0" w:tplc="7B60A152">
      <w:start w:val="1"/>
      <w:numFmt w:val="bullet"/>
      <w:lvlText w:val="•"/>
      <w:lvlJc w:val="left"/>
      <w:pPr>
        <w:ind w:left="1080" w:hanging="720"/>
      </w:pPr>
      <w:rPr>
        <w:rFonts w:hint="default" w:ascii="Segoe UI" w:hAnsi="Segoe UI" w:cs="Segoe U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8547347"/>
    <w:multiLevelType w:val="hybridMultilevel"/>
    <w:tmpl w:val="67A6A7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787442AC"/>
    <w:multiLevelType w:val="hybridMultilevel"/>
    <w:tmpl w:val="FFF4BCF6"/>
    <w:lvl w:ilvl="0" w:tplc="7B60A152">
      <w:start w:val="1"/>
      <w:numFmt w:val="bullet"/>
      <w:lvlText w:val="•"/>
      <w:lvlJc w:val="left"/>
      <w:pPr>
        <w:ind w:left="1080" w:hanging="720"/>
      </w:pPr>
      <w:rPr>
        <w:rFonts w:hint="default" w:ascii="Segoe UI" w:hAnsi="Segoe UI" w:cs="Segoe U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437681493">
    <w:abstractNumId w:val="28"/>
  </w:num>
  <w:num w:numId="2" w16cid:durableId="1020158592">
    <w:abstractNumId w:val="22"/>
  </w:num>
  <w:num w:numId="3" w16cid:durableId="604970786">
    <w:abstractNumId w:val="0"/>
  </w:num>
  <w:num w:numId="4" w16cid:durableId="628390457">
    <w:abstractNumId w:val="14"/>
  </w:num>
  <w:num w:numId="5" w16cid:durableId="513035655">
    <w:abstractNumId w:val="23"/>
  </w:num>
  <w:num w:numId="6" w16cid:durableId="1915897513">
    <w:abstractNumId w:val="9"/>
  </w:num>
  <w:num w:numId="7" w16cid:durableId="1568489064">
    <w:abstractNumId w:val="21"/>
  </w:num>
  <w:num w:numId="8" w16cid:durableId="778530310">
    <w:abstractNumId w:val="17"/>
  </w:num>
  <w:num w:numId="9" w16cid:durableId="284534">
    <w:abstractNumId w:val="5"/>
  </w:num>
  <w:num w:numId="10" w16cid:durableId="1219169607">
    <w:abstractNumId w:val="11"/>
  </w:num>
  <w:num w:numId="11" w16cid:durableId="133451380">
    <w:abstractNumId w:val="30"/>
  </w:num>
  <w:num w:numId="12" w16cid:durableId="1465731081">
    <w:abstractNumId w:val="19"/>
  </w:num>
  <w:num w:numId="13" w16cid:durableId="1608467568">
    <w:abstractNumId w:val="20"/>
  </w:num>
  <w:num w:numId="14" w16cid:durableId="1028143499">
    <w:abstractNumId w:val="25"/>
  </w:num>
  <w:num w:numId="15" w16cid:durableId="290748768">
    <w:abstractNumId w:val="12"/>
  </w:num>
  <w:num w:numId="16" w16cid:durableId="657728797">
    <w:abstractNumId w:val="2"/>
  </w:num>
  <w:num w:numId="17" w16cid:durableId="1260483734">
    <w:abstractNumId w:val="4"/>
  </w:num>
  <w:num w:numId="18" w16cid:durableId="45446940">
    <w:abstractNumId w:val="16"/>
  </w:num>
  <w:num w:numId="19" w16cid:durableId="347684657">
    <w:abstractNumId w:val="31"/>
  </w:num>
  <w:num w:numId="20" w16cid:durableId="1726445573">
    <w:abstractNumId w:val="8"/>
  </w:num>
  <w:num w:numId="21" w16cid:durableId="1981686789">
    <w:abstractNumId w:val="6"/>
  </w:num>
  <w:num w:numId="22" w16cid:durableId="752168783">
    <w:abstractNumId w:val="10"/>
  </w:num>
  <w:num w:numId="23" w16cid:durableId="1799176497">
    <w:abstractNumId w:val="13"/>
  </w:num>
  <w:num w:numId="24" w16cid:durableId="1671450160">
    <w:abstractNumId w:val="18"/>
  </w:num>
  <w:num w:numId="25" w16cid:durableId="23555396">
    <w:abstractNumId w:val="3"/>
  </w:num>
  <w:num w:numId="26" w16cid:durableId="1299997332">
    <w:abstractNumId w:val="7"/>
  </w:num>
  <w:num w:numId="27" w16cid:durableId="502013010">
    <w:abstractNumId w:val="15"/>
  </w:num>
  <w:num w:numId="28" w16cid:durableId="689527092">
    <w:abstractNumId w:val="26"/>
  </w:num>
  <w:num w:numId="29" w16cid:durableId="550923343">
    <w:abstractNumId w:val="24"/>
  </w:num>
  <w:num w:numId="30" w16cid:durableId="1856772071">
    <w:abstractNumId w:val="27"/>
  </w:num>
  <w:num w:numId="31" w16cid:durableId="1647006772">
    <w:abstractNumId w:val="1"/>
  </w:num>
  <w:num w:numId="32" w16cid:durableId="392386912">
    <w:abstractNumId w:val="2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4AE"/>
    <w:rsid w:val="00001F78"/>
    <w:rsid w:val="000068E3"/>
    <w:rsid w:val="00016FF6"/>
    <w:rsid w:val="00017337"/>
    <w:rsid w:val="000217C4"/>
    <w:rsid w:val="00025659"/>
    <w:rsid w:val="00031335"/>
    <w:rsid w:val="0003390B"/>
    <w:rsid w:val="0003496C"/>
    <w:rsid w:val="00034A6E"/>
    <w:rsid w:val="0004465B"/>
    <w:rsid w:val="00045BA9"/>
    <w:rsid w:val="00051DF5"/>
    <w:rsid w:val="0005721B"/>
    <w:rsid w:val="00060241"/>
    <w:rsid w:val="0006093B"/>
    <w:rsid w:val="000610C1"/>
    <w:rsid w:val="000646DB"/>
    <w:rsid w:val="0007201F"/>
    <w:rsid w:val="000738ED"/>
    <w:rsid w:val="00074CBF"/>
    <w:rsid w:val="00081B88"/>
    <w:rsid w:val="00082E10"/>
    <w:rsid w:val="00083B57"/>
    <w:rsid w:val="000859FB"/>
    <w:rsid w:val="0009050C"/>
    <w:rsid w:val="00093733"/>
    <w:rsid w:val="00095A84"/>
    <w:rsid w:val="00096C8C"/>
    <w:rsid w:val="00097276"/>
    <w:rsid w:val="0009799B"/>
    <w:rsid w:val="000A0445"/>
    <w:rsid w:val="000A08D8"/>
    <w:rsid w:val="000A2F9F"/>
    <w:rsid w:val="000A6920"/>
    <w:rsid w:val="000B025F"/>
    <w:rsid w:val="000B088A"/>
    <w:rsid w:val="000B34B7"/>
    <w:rsid w:val="000B3822"/>
    <w:rsid w:val="000C20CC"/>
    <w:rsid w:val="000C27B6"/>
    <w:rsid w:val="000C3A6F"/>
    <w:rsid w:val="000C7A01"/>
    <w:rsid w:val="000D011A"/>
    <w:rsid w:val="000D159B"/>
    <w:rsid w:val="000E1A29"/>
    <w:rsid w:val="000E36B7"/>
    <w:rsid w:val="000E57C3"/>
    <w:rsid w:val="000E6616"/>
    <w:rsid w:val="000E7DCD"/>
    <w:rsid w:val="000F6560"/>
    <w:rsid w:val="001010B8"/>
    <w:rsid w:val="00106E98"/>
    <w:rsid w:val="00110EDE"/>
    <w:rsid w:val="00115D9A"/>
    <w:rsid w:val="00116D32"/>
    <w:rsid w:val="00120542"/>
    <w:rsid w:val="00136778"/>
    <w:rsid w:val="0014066A"/>
    <w:rsid w:val="0014584B"/>
    <w:rsid w:val="001462F9"/>
    <w:rsid w:val="001645B4"/>
    <w:rsid w:val="00167777"/>
    <w:rsid w:val="001828E0"/>
    <w:rsid w:val="00182AF8"/>
    <w:rsid w:val="00183C1F"/>
    <w:rsid w:val="0018528D"/>
    <w:rsid w:val="00185846"/>
    <w:rsid w:val="00197945"/>
    <w:rsid w:val="001A257F"/>
    <w:rsid w:val="001A2A37"/>
    <w:rsid w:val="001A41A4"/>
    <w:rsid w:val="001B0E93"/>
    <w:rsid w:val="001B3AFF"/>
    <w:rsid w:val="001B4FEA"/>
    <w:rsid w:val="001C0E7C"/>
    <w:rsid w:val="001C0F3B"/>
    <w:rsid w:val="001C5EA2"/>
    <w:rsid w:val="001D01B1"/>
    <w:rsid w:val="001D4356"/>
    <w:rsid w:val="001E6E42"/>
    <w:rsid w:val="001F1015"/>
    <w:rsid w:val="001F4E1E"/>
    <w:rsid w:val="00200B60"/>
    <w:rsid w:val="00202153"/>
    <w:rsid w:val="00213F38"/>
    <w:rsid w:val="00214CEB"/>
    <w:rsid w:val="00220236"/>
    <w:rsid w:val="00222269"/>
    <w:rsid w:val="00222E28"/>
    <w:rsid w:val="0023014A"/>
    <w:rsid w:val="00233ED2"/>
    <w:rsid w:val="00240758"/>
    <w:rsid w:val="002418EA"/>
    <w:rsid w:val="00241FE7"/>
    <w:rsid w:val="00242F5E"/>
    <w:rsid w:val="00243482"/>
    <w:rsid w:val="00243867"/>
    <w:rsid w:val="00243D4A"/>
    <w:rsid w:val="00244B91"/>
    <w:rsid w:val="002473BE"/>
    <w:rsid w:val="002479F3"/>
    <w:rsid w:val="002501AE"/>
    <w:rsid w:val="00250320"/>
    <w:rsid w:val="0025060E"/>
    <w:rsid w:val="00252BD6"/>
    <w:rsid w:val="002533AD"/>
    <w:rsid w:val="00253FCE"/>
    <w:rsid w:val="00254B2C"/>
    <w:rsid w:val="00255D5C"/>
    <w:rsid w:val="002603EE"/>
    <w:rsid w:val="002749E2"/>
    <w:rsid w:val="0028051F"/>
    <w:rsid w:val="00281B1D"/>
    <w:rsid w:val="002837CC"/>
    <w:rsid w:val="002851AA"/>
    <w:rsid w:val="002863AA"/>
    <w:rsid w:val="0029027E"/>
    <w:rsid w:val="00291DF8"/>
    <w:rsid w:val="002926A2"/>
    <w:rsid w:val="002944AE"/>
    <w:rsid w:val="002A0202"/>
    <w:rsid w:val="002A346A"/>
    <w:rsid w:val="002A3998"/>
    <w:rsid w:val="002A6749"/>
    <w:rsid w:val="002A76E9"/>
    <w:rsid w:val="002B65C5"/>
    <w:rsid w:val="002C4E4F"/>
    <w:rsid w:val="002C5156"/>
    <w:rsid w:val="002C55B8"/>
    <w:rsid w:val="002C74C3"/>
    <w:rsid w:val="002D29AD"/>
    <w:rsid w:val="002D2F2B"/>
    <w:rsid w:val="002D66FB"/>
    <w:rsid w:val="002D6DFF"/>
    <w:rsid w:val="002E0EB0"/>
    <w:rsid w:val="002E187C"/>
    <w:rsid w:val="002E2929"/>
    <w:rsid w:val="002E6AEE"/>
    <w:rsid w:val="002F041B"/>
    <w:rsid w:val="002F28D1"/>
    <w:rsid w:val="002F7592"/>
    <w:rsid w:val="00302F68"/>
    <w:rsid w:val="0030389E"/>
    <w:rsid w:val="00303A9A"/>
    <w:rsid w:val="00304514"/>
    <w:rsid w:val="00304AFB"/>
    <w:rsid w:val="00307902"/>
    <w:rsid w:val="00307BD1"/>
    <w:rsid w:val="00310B8B"/>
    <w:rsid w:val="00311DE8"/>
    <w:rsid w:val="00317281"/>
    <w:rsid w:val="0032634D"/>
    <w:rsid w:val="0032793C"/>
    <w:rsid w:val="00331786"/>
    <w:rsid w:val="00336C64"/>
    <w:rsid w:val="00336F70"/>
    <w:rsid w:val="003442E8"/>
    <w:rsid w:val="00344D75"/>
    <w:rsid w:val="00351BFE"/>
    <w:rsid w:val="003530FC"/>
    <w:rsid w:val="003614E3"/>
    <w:rsid w:val="00362C46"/>
    <w:rsid w:val="003647C4"/>
    <w:rsid w:val="00366339"/>
    <w:rsid w:val="003664BC"/>
    <w:rsid w:val="00376E3E"/>
    <w:rsid w:val="00377487"/>
    <w:rsid w:val="00384D1A"/>
    <w:rsid w:val="003927D1"/>
    <w:rsid w:val="00393729"/>
    <w:rsid w:val="00395D3D"/>
    <w:rsid w:val="003A1F8B"/>
    <w:rsid w:val="003A4E11"/>
    <w:rsid w:val="003A52FC"/>
    <w:rsid w:val="003B451A"/>
    <w:rsid w:val="003B465F"/>
    <w:rsid w:val="003B7F7C"/>
    <w:rsid w:val="003C0C41"/>
    <w:rsid w:val="003C19ED"/>
    <w:rsid w:val="003C20C1"/>
    <w:rsid w:val="003C6CE7"/>
    <w:rsid w:val="003C7F29"/>
    <w:rsid w:val="003D7918"/>
    <w:rsid w:val="003E00F6"/>
    <w:rsid w:val="003E0885"/>
    <w:rsid w:val="003F0075"/>
    <w:rsid w:val="003F631F"/>
    <w:rsid w:val="003F708E"/>
    <w:rsid w:val="004105DA"/>
    <w:rsid w:val="004111E5"/>
    <w:rsid w:val="00413937"/>
    <w:rsid w:val="004240D7"/>
    <w:rsid w:val="00425809"/>
    <w:rsid w:val="00426995"/>
    <w:rsid w:val="0042790C"/>
    <w:rsid w:val="0043649C"/>
    <w:rsid w:val="00437F4E"/>
    <w:rsid w:val="00440736"/>
    <w:rsid w:val="004426DA"/>
    <w:rsid w:val="00444018"/>
    <w:rsid w:val="004441DA"/>
    <w:rsid w:val="0045020A"/>
    <w:rsid w:val="00454375"/>
    <w:rsid w:val="004638CF"/>
    <w:rsid w:val="00464525"/>
    <w:rsid w:val="0048139A"/>
    <w:rsid w:val="0048430A"/>
    <w:rsid w:val="0049389F"/>
    <w:rsid w:val="004965D7"/>
    <w:rsid w:val="004A075E"/>
    <w:rsid w:val="004A0B85"/>
    <w:rsid w:val="004A4C89"/>
    <w:rsid w:val="004A522B"/>
    <w:rsid w:val="004B0A9D"/>
    <w:rsid w:val="004B1CB9"/>
    <w:rsid w:val="004B1D9D"/>
    <w:rsid w:val="004B21BE"/>
    <w:rsid w:val="004B27F8"/>
    <w:rsid w:val="004B44A1"/>
    <w:rsid w:val="004B48BB"/>
    <w:rsid w:val="004B5BEE"/>
    <w:rsid w:val="004B7668"/>
    <w:rsid w:val="004C073B"/>
    <w:rsid w:val="004C281C"/>
    <w:rsid w:val="004D0D89"/>
    <w:rsid w:val="004D56E3"/>
    <w:rsid w:val="004F798B"/>
    <w:rsid w:val="005032E4"/>
    <w:rsid w:val="00505666"/>
    <w:rsid w:val="00505887"/>
    <w:rsid w:val="00505E05"/>
    <w:rsid w:val="005115AA"/>
    <w:rsid w:val="0051335F"/>
    <w:rsid w:val="00517AEC"/>
    <w:rsid w:val="00521843"/>
    <w:rsid w:val="00523784"/>
    <w:rsid w:val="00524656"/>
    <w:rsid w:val="00530803"/>
    <w:rsid w:val="00531FDB"/>
    <w:rsid w:val="00534D34"/>
    <w:rsid w:val="00537421"/>
    <w:rsid w:val="005520B6"/>
    <w:rsid w:val="00554111"/>
    <w:rsid w:val="00556028"/>
    <w:rsid w:val="00557252"/>
    <w:rsid w:val="00560FC0"/>
    <w:rsid w:val="00565250"/>
    <w:rsid w:val="00565364"/>
    <w:rsid w:val="00565CBC"/>
    <w:rsid w:val="005731F7"/>
    <w:rsid w:val="005734E9"/>
    <w:rsid w:val="00574328"/>
    <w:rsid w:val="005749FF"/>
    <w:rsid w:val="0057578C"/>
    <w:rsid w:val="00575C9F"/>
    <w:rsid w:val="0058115F"/>
    <w:rsid w:val="00582A61"/>
    <w:rsid w:val="00582B89"/>
    <w:rsid w:val="00584A4B"/>
    <w:rsid w:val="00590971"/>
    <w:rsid w:val="0059438C"/>
    <w:rsid w:val="005A1AD4"/>
    <w:rsid w:val="005A4896"/>
    <w:rsid w:val="005A5F0B"/>
    <w:rsid w:val="005B2D5B"/>
    <w:rsid w:val="005B5367"/>
    <w:rsid w:val="005B5EEB"/>
    <w:rsid w:val="005B7667"/>
    <w:rsid w:val="005C1EE0"/>
    <w:rsid w:val="005C6499"/>
    <w:rsid w:val="005D32AB"/>
    <w:rsid w:val="005D37F9"/>
    <w:rsid w:val="005D5FE6"/>
    <w:rsid w:val="005D743B"/>
    <w:rsid w:val="005D7971"/>
    <w:rsid w:val="005E0040"/>
    <w:rsid w:val="005E7484"/>
    <w:rsid w:val="005F4625"/>
    <w:rsid w:val="005F555F"/>
    <w:rsid w:val="005F7BAD"/>
    <w:rsid w:val="00600738"/>
    <w:rsid w:val="00601200"/>
    <w:rsid w:val="0060227A"/>
    <w:rsid w:val="006035BC"/>
    <w:rsid w:val="006050A1"/>
    <w:rsid w:val="006157F1"/>
    <w:rsid w:val="006174C0"/>
    <w:rsid w:val="00620FBF"/>
    <w:rsid w:val="00622CA3"/>
    <w:rsid w:val="00624862"/>
    <w:rsid w:val="00630E54"/>
    <w:rsid w:val="00650DA8"/>
    <w:rsid w:val="0065523B"/>
    <w:rsid w:val="00656DF2"/>
    <w:rsid w:val="00657667"/>
    <w:rsid w:val="00661B5E"/>
    <w:rsid w:val="00663992"/>
    <w:rsid w:val="0066445E"/>
    <w:rsid w:val="0067006D"/>
    <w:rsid w:val="0067712E"/>
    <w:rsid w:val="0068132E"/>
    <w:rsid w:val="006825BB"/>
    <w:rsid w:val="00685534"/>
    <w:rsid w:val="00690175"/>
    <w:rsid w:val="00693D46"/>
    <w:rsid w:val="00696999"/>
    <w:rsid w:val="006A31BD"/>
    <w:rsid w:val="006A505C"/>
    <w:rsid w:val="006A67ED"/>
    <w:rsid w:val="006A791D"/>
    <w:rsid w:val="006B0390"/>
    <w:rsid w:val="006B25E1"/>
    <w:rsid w:val="006B2AA4"/>
    <w:rsid w:val="006B3A4D"/>
    <w:rsid w:val="006C088C"/>
    <w:rsid w:val="006C1BFE"/>
    <w:rsid w:val="006C1C8F"/>
    <w:rsid w:val="006C2052"/>
    <w:rsid w:val="006C2A4C"/>
    <w:rsid w:val="006D351A"/>
    <w:rsid w:val="006D3BCE"/>
    <w:rsid w:val="006D5594"/>
    <w:rsid w:val="006D5BD0"/>
    <w:rsid w:val="006D72E2"/>
    <w:rsid w:val="006E1078"/>
    <w:rsid w:val="006E2E92"/>
    <w:rsid w:val="006E696B"/>
    <w:rsid w:val="006E7F65"/>
    <w:rsid w:val="006F0EC6"/>
    <w:rsid w:val="006F4A10"/>
    <w:rsid w:val="006F59C5"/>
    <w:rsid w:val="00700965"/>
    <w:rsid w:val="0070498B"/>
    <w:rsid w:val="0070571C"/>
    <w:rsid w:val="00707DB1"/>
    <w:rsid w:val="00716405"/>
    <w:rsid w:val="00721667"/>
    <w:rsid w:val="00721899"/>
    <w:rsid w:val="00725DCC"/>
    <w:rsid w:val="007305B8"/>
    <w:rsid w:val="00730C38"/>
    <w:rsid w:val="00735770"/>
    <w:rsid w:val="007377B8"/>
    <w:rsid w:val="00740873"/>
    <w:rsid w:val="00745763"/>
    <w:rsid w:val="007543BE"/>
    <w:rsid w:val="00754A64"/>
    <w:rsid w:val="007647F5"/>
    <w:rsid w:val="00770A9F"/>
    <w:rsid w:val="00772BFC"/>
    <w:rsid w:val="00773506"/>
    <w:rsid w:val="00776CF8"/>
    <w:rsid w:val="00783A84"/>
    <w:rsid w:val="00784E08"/>
    <w:rsid w:val="00790996"/>
    <w:rsid w:val="007933B0"/>
    <w:rsid w:val="0079484C"/>
    <w:rsid w:val="007A7D71"/>
    <w:rsid w:val="007B2FA4"/>
    <w:rsid w:val="007B480F"/>
    <w:rsid w:val="007B5202"/>
    <w:rsid w:val="007B5AB2"/>
    <w:rsid w:val="007D111C"/>
    <w:rsid w:val="007E1122"/>
    <w:rsid w:val="007E1D73"/>
    <w:rsid w:val="007E3ECE"/>
    <w:rsid w:val="007E542F"/>
    <w:rsid w:val="007F4348"/>
    <w:rsid w:val="008002A5"/>
    <w:rsid w:val="00801887"/>
    <w:rsid w:val="00807F1C"/>
    <w:rsid w:val="00811946"/>
    <w:rsid w:val="00813517"/>
    <w:rsid w:val="00813A09"/>
    <w:rsid w:val="008168C9"/>
    <w:rsid w:val="00816FDE"/>
    <w:rsid w:val="00820EFB"/>
    <w:rsid w:val="00824131"/>
    <w:rsid w:val="00830511"/>
    <w:rsid w:val="00835F9A"/>
    <w:rsid w:val="00845242"/>
    <w:rsid w:val="008472BA"/>
    <w:rsid w:val="00850A27"/>
    <w:rsid w:val="00851804"/>
    <w:rsid w:val="008542A4"/>
    <w:rsid w:val="00856DE2"/>
    <w:rsid w:val="00861E64"/>
    <w:rsid w:val="0086265F"/>
    <w:rsid w:val="00865198"/>
    <w:rsid w:val="0086754B"/>
    <w:rsid w:val="0086788A"/>
    <w:rsid w:val="00867DB5"/>
    <w:rsid w:val="00877253"/>
    <w:rsid w:val="008826CC"/>
    <w:rsid w:val="00886B67"/>
    <w:rsid w:val="00887C8A"/>
    <w:rsid w:val="00887EE5"/>
    <w:rsid w:val="0089290B"/>
    <w:rsid w:val="00893054"/>
    <w:rsid w:val="00893F67"/>
    <w:rsid w:val="00894AE2"/>
    <w:rsid w:val="008A1B6A"/>
    <w:rsid w:val="008A23B7"/>
    <w:rsid w:val="008A248C"/>
    <w:rsid w:val="008A575A"/>
    <w:rsid w:val="008A5C97"/>
    <w:rsid w:val="008A6A22"/>
    <w:rsid w:val="008A7102"/>
    <w:rsid w:val="008A7372"/>
    <w:rsid w:val="008A7669"/>
    <w:rsid w:val="008B0953"/>
    <w:rsid w:val="008B4FEF"/>
    <w:rsid w:val="008B6225"/>
    <w:rsid w:val="008B7B1B"/>
    <w:rsid w:val="008C0157"/>
    <w:rsid w:val="008C4B94"/>
    <w:rsid w:val="008C7510"/>
    <w:rsid w:val="008D25FA"/>
    <w:rsid w:val="008D2E58"/>
    <w:rsid w:val="008D3CD4"/>
    <w:rsid w:val="008D532D"/>
    <w:rsid w:val="008D5926"/>
    <w:rsid w:val="008D6C6E"/>
    <w:rsid w:val="008E3801"/>
    <w:rsid w:val="008E493D"/>
    <w:rsid w:val="008F3CB4"/>
    <w:rsid w:val="00900240"/>
    <w:rsid w:val="00903665"/>
    <w:rsid w:val="00904DC4"/>
    <w:rsid w:val="009055BC"/>
    <w:rsid w:val="00915041"/>
    <w:rsid w:val="00915B69"/>
    <w:rsid w:val="00920C60"/>
    <w:rsid w:val="00922E79"/>
    <w:rsid w:val="009251A5"/>
    <w:rsid w:val="00925BE8"/>
    <w:rsid w:val="009279FD"/>
    <w:rsid w:val="00927BC2"/>
    <w:rsid w:val="00932C90"/>
    <w:rsid w:val="0093653B"/>
    <w:rsid w:val="00940066"/>
    <w:rsid w:val="00941261"/>
    <w:rsid w:val="00942525"/>
    <w:rsid w:val="00942744"/>
    <w:rsid w:val="00943122"/>
    <w:rsid w:val="00951D5E"/>
    <w:rsid w:val="00961341"/>
    <w:rsid w:val="0096596F"/>
    <w:rsid w:val="00965A99"/>
    <w:rsid w:val="00966A9B"/>
    <w:rsid w:val="00971A6B"/>
    <w:rsid w:val="009728EB"/>
    <w:rsid w:val="00972EF0"/>
    <w:rsid w:val="00977283"/>
    <w:rsid w:val="00977D45"/>
    <w:rsid w:val="009821AB"/>
    <w:rsid w:val="00982B89"/>
    <w:rsid w:val="00983CEC"/>
    <w:rsid w:val="009857E1"/>
    <w:rsid w:val="009877EC"/>
    <w:rsid w:val="009879C7"/>
    <w:rsid w:val="00987CEF"/>
    <w:rsid w:val="00992094"/>
    <w:rsid w:val="009922E4"/>
    <w:rsid w:val="00992473"/>
    <w:rsid w:val="00995085"/>
    <w:rsid w:val="009A161F"/>
    <w:rsid w:val="009A23C1"/>
    <w:rsid w:val="009A4D2F"/>
    <w:rsid w:val="009A53F0"/>
    <w:rsid w:val="009A74D1"/>
    <w:rsid w:val="009B080F"/>
    <w:rsid w:val="009B29B6"/>
    <w:rsid w:val="009B52FD"/>
    <w:rsid w:val="009B6346"/>
    <w:rsid w:val="009C04DD"/>
    <w:rsid w:val="009C12D6"/>
    <w:rsid w:val="009C15C5"/>
    <w:rsid w:val="009D19B5"/>
    <w:rsid w:val="009D1AE8"/>
    <w:rsid w:val="009D2A02"/>
    <w:rsid w:val="009D2DFD"/>
    <w:rsid w:val="009E2584"/>
    <w:rsid w:val="009F0109"/>
    <w:rsid w:val="009F0C68"/>
    <w:rsid w:val="009F4EA3"/>
    <w:rsid w:val="00A01807"/>
    <w:rsid w:val="00A12B8B"/>
    <w:rsid w:val="00A13503"/>
    <w:rsid w:val="00A1511D"/>
    <w:rsid w:val="00A152FC"/>
    <w:rsid w:val="00A1770B"/>
    <w:rsid w:val="00A224F3"/>
    <w:rsid w:val="00A24AA7"/>
    <w:rsid w:val="00A27DAD"/>
    <w:rsid w:val="00A314EF"/>
    <w:rsid w:val="00A32816"/>
    <w:rsid w:val="00A32BC8"/>
    <w:rsid w:val="00A33603"/>
    <w:rsid w:val="00A33713"/>
    <w:rsid w:val="00A353E3"/>
    <w:rsid w:val="00A358D2"/>
    <w:rsid w:val="00A403DA"/>
    <w:rsid w:val="00A46DEE"/>
    <w:rsid w:val="00A50526"/>
    <w:rsid w:val="00A55A4D"/>
    <w:rsid w:val="00A60A53"/>
    <w:rsid w:val="00A640C3"/>
    <w:rsid w:val="00A640CA"/>
    <w:rsid w:val="00A7120A"/>
    <w:rsid w:val="00A72D54"/>
    <w:rsid w:val="00A73BBF"/>
    <w:rsid w:val="00A805C6"/>
    <w:rsid w:val="00A83E0B"/>
    <w:rsid w:val="00A85F67"/>
    <w:rsid w:val="00A878B2"/>
    <w:rsid w:val="00A900C2"/>
    <w:rsid w:val="00A942A5"/>
    <w:rsid w:val="00A95664"/>
    <w:rsid w:val="00A96E99"/>
    <w:rsid w:val="00AA0017"/>
    <w:rsid w:val="00AA2728"/>
    <w:rsid w:val="00AA4996"/>
    <w:rsid w:val="00AB27A8"/>
    <w:rsid w:val="00AC76FC"/>
    <w:rsid w:val="00AD2C5F"/>
    <w:rsid w:val="00AD39FD"/>
    <w:rsid w:val="00AD5736"/>
    <w:rsid w:val="00AE3AF1"/>
    <w:rsid w:val="00AE3BCD"/>
    <w:rsid w:val="00AE654B"/>
    <w:rsid w:val="00AF4619"/>
    <w:rsid w:val="00B0196D"/>
    <w:rsid w:val="00B03EB6"/>
    <w:rsid w:val="00B05E3B"/>
    <w:rsid w:val="00B0744C"/>
    <w:rsid w:val="00B075CA"/>
    <w:rsid w:val="00B121E7"/>
    <w:rsid w:val="00B12C5A"/>
    <w:rsid w:val="00B17854"/>
    <w:rsid w:val="00B216CD"/>
    <w:rsid w:val="00B2666B"/>
    <w:rsid w:val="00B277DD"/>
    <w:rsid w:val="00B35394"/>
    <w:rsid w:val="00B3590C"/>
    <w:rsid w:val="00B36713"/>
    <w:rsid w:val="00B37110"/>
    <w:rsid w:val="00B40D9E"/>
    <w:rsid w:val="00B418BE"/>
    <w:rsid w:val="00B422BD"/>
    <w:rsid w:val="00B459E7"/>
    <w:rsid w:val="00B45D02"/>
    <w:rsid w:val="00B5118E"/>
    <w:rsid w:val="00B53E5E"/>
    <w:rsid w:val="00B5601C"/>
    <w:rsid w:val="00B608C5"/>
    <w:rsid w:val="00B644DA"/>
    <w:rsid w:val="00B64686"/>
    <w:rsid w:val="00B64755"/>
    <w:rsid w:val="00B662C0"/>
    <w:rsid w:val="00B67E32"/>
    <w:rsid w:val="00B704EC"/>
    <w:rsid w:val="00B738EB"/>
    <w:rsid w:val="00B80453"/>
    <w:rsid w:val="00B80480"/>
    <w:rsid w:val="00B84F54"/>
    <w:rsid w:val="00B9115A"/>
    <w:rsid w:val="00B9149F"/>
    <w:rsid w:val="00B96649"/>
    <w:rsid w:val="00BA05D9"/>
    <w:rsid w:val="00BA2393"/>
    <w:rsid w:val="00BA2D36"/>
    <w:rsid w:val="00BA54D6"/>
    <w:rsid w:val="00BB36A7"/>
    <w:rsid w:val="00BB5297"/>
    <w:rsid w:val="00BB67B6"/>
    <w:rsid w:val="00BC122F"/>
    <w:rsid w:val="00BC3A33"/>
    <w:rsid w:val="00BC6F6E"/>
    <w:rsid w:val="00BD01B0"/>
    <w:rsid w:val="00BD212A"/>
    <w:rsid w:val="00BD21A9"/>
    <w:rsid w:val="00BD3628"/>
    <w:rsid w:val="00BD5326"/>
    <w:rsid w:val="00BD7406"/>
    <w:rsid w:val="00BE4B0F"/>
    <w:rsid w:val="00BE769B"/>
    <w:rsid w:val="00BF0F9C"/>
    <w:rsid w:val="00BF142D"/>
    <w:rsid w:val="00BF6BCF"/>
    <w:rsid w:val="00C00923"/>
    <w:rsid w:val="00C03DE2"/>
    <w:rsid w:val="00C12205"/>
    <w:rsid w:val="00C13EF9"/>
    <w:rsid w:val="00C20C7D"/>
    <w:rsid w:val="00C20DB1"/>
    <w:rsid w:val="00C30F07"/>
    <w:rsid w:val="00C33FCF"/>
    <w:rsid w:val="00C341F4"/>
    <w:rsid w:val="00C427E2"/>
    <w:rsid w:val="00C42F80"/>
    <w:rsid w:val="00C432FC"/>
    <w:rsid w:val="00C45FAC"/>
    <w:rsid w:val="00C54D18"/>
    <w:rsid w:val="00C55ECC"/>
    <w:rsid w:val="00C56475"/>
    <w:rsid w:val="00C6038D"/>
    <w:rsid w:val="00C61A8B"/>
    <w:rsid w:val="00C65698"/>
    <w:rsid w:val="00C6572B"/>
    <w:rsid w:val="00C67CE8"/>
    <w:rsid w:val="00C67F68"/>
    <w:rsid w:val="00C715E7"/>
    <w:rsid w:val="00C774B3"/>
    <w:rsid w:val="00C85986"/>
    <w:rsid w:val="00C85C58"/>
    <w:rsid w:val="00C85D03"/>
    <w:rsid w:val="00C93F12"/>
    <w:rsid w:val="00C946BD"/>
    <w:rsid w:val="00CA112B"/>
    <w:rsid w:val="00CB1225"/>
    <w:rsid w:val="00CB2A2C"/>
    <w:rsid w:val="00CB4C7F"/>
    <w:rsid w:val="00CC094B"/>
    <w:rsid w:val="00CC6EC0"/>
    <w:rsid w:val="00CD2AF2"/>
    <w:rsid w:val="00CE088A"/>
    <w:rsid w:val="00CE2D1C"/>
    <w:rsid w:val="00CE4923"/>
    <w:rsid w:val="00CF13C7"/>
    <w:rsid w:val="00CF58DE"/>
    <w:rsid w:val="00CF5971"/>
    <w:rsid w:val="00D044DC"/>
    <w:rsid w:val="00D0609E"/>
    <w:rsid w:val="00D123D4"/>
    <w:rsid w:val="00D16C65"/>
    <w:rsid w:val="00D17880"/>
    <w:rsid w:val="00D23C9C"/>
    <w:rsid w:val="00D24135"/>
    <w:rsid w:val="00D249DC"/>
    <w:rsid w:val="00D251F9"/>
    <w:rsid w:val="00D258EE"/>
    <w:rsid w:val="00D265C5"/>
    <w:rsid w:val="00D269A6"/>
    <w:rsid w:val="00D322A8"/>
    <w:rsid w:val="00D4002E"/>
    <w:rsid w:val="00D45113"/>
    <w:rsid w:val="00D45697"/>
    <w:rsid w:val="00D460F1"/>
    <w:rsid w:val="00D539FB"/>
    <w:rsid w:val="00D54691"/>
    <w:rsid w:val="00D632E3"/>
    <w:rsid w:val="00D648F8"/>
    <w:rsid w:val="00D64AB4"/>
    <w:rsid w:val="00D65990"/>
    <w:rsid w:val="00D6647A"/>
    <w:rsid w:val="00D73900"/>
    <w:rsid w:val="00D77059"/>
    <w:rsid w:val="00D77F08"/>
    <w:rsid w:val="00D81764"/>
    <w:rsid w:val="00D84E1D"/>
    <w:rsid w:val="00D8736B"/>
    <w:rsid w:val="00D94004"/>
    <w:rsid w:val="00D94301"/>
    <w:rsid w:val="00D978CB"/>
    <w:rsid w:val="00DA287A"/>
    <w:rsid w:val="00DA3BCD"/>
    <w:rsid w:val="00DA6E50"/>
    <w:rsid w:val="00DA7F19"/>
    <w:rsid w:val="00DB3A3D"/>
    <w:rsid w:val="00DB79C9"/>
    <w:rsid w:val="00DC23C1"/>
    <w:rsid w:val="00DC2588"/>
    <w:rsid w:val="00DD2202"/>
    <w:rsid w:val="00DD631D"/>
    <w:rsid w:val="00DE16A5"/>
    <w:rsid w:val="00DE37FF"/>
    <w:rsid w:val="00DE4B57"/>
    <w:rsid w:val="00DE4D98"/>
    <w:rsid w:val="00DE4EBE"/>
    <w:rsid w:val="00DE7E40"/>
    <w:rsid w:val="00DF0D48"/>
    <w:rsid w:val="00DF15A8"/>
    <w:rsid w:val="00DF1948"/>
    <w:rsid w:val="00DF3532"/>
    <w:rsid w:val="00DF4616"/>
    <w:rsid w:val="00DF783F"/>
    <w:rsid w:val="00E035A7"/>
    <w:rsid w:val="00E10D2F"/>
    <w:rsid w:val="00E148C8"/>
    <w:rsid w:val="00E14C98"/>
    <w:rsid w:val="00E15EC8"/>
    <w:rsid w:val="00E16775"/>
    <w:rsid w:val="00E172BE"/>
    <w:rsid w:val="00E2498D"/>
    <w:rsid w:val="00E25122"/>
    <w:rsid w:val="00E307EB"/>
    <w:rsid w:val="00E33040"/>
    <w:rsid w:val="00E408EA"/>
    <w:rsid w:val="00E4165F"/>
    <w:rsid w:val="00E41B01"/>
    <w:rsid w:val="00E43094"/>
    <w:rsid w:val="00E446B4"/>
    <w:rsid w:val="00E46C12"/>
    <w:rsid w:val="00E553C3"/>
    <w:rsid w:val="00E57925"/>
    <w:rsid w:val="00E61652"/>
    <w:rsid w:val="00E7026F"/>
    <w:rsid w:val="00E71BD3"/>
    <w:rsid w:val="00E71C09"/>
    <w:rsid w:val="00E77710"/>
    <w:rsid w:val="00E806A2"/>
    <w:rsid w:val="00E81850"/>
    <w:rsid w:val="00E81F73"/>
    <w:rsid w:val="00E85670"/>
    <w:rsid w:val="00E9006C"/>
    <w:rsid w:val="00E9122B"/>
    <w:rsid w:val="00E91BA5"/>
    <w:rsid w:val="00E92586"/>
    <w:rsid w:val="00E9324A"/>
    <w:rsid w:val="00E962F5"/>
    <w:rsid w:val="00EA1637"/>
    <w:rsid w:val="00EA1DAC"/>
    <w:rsid w:val="00EA3749"/>
    <w:rsid w:val="00EA6C12"/>
    <w:rsid w:val="00EA7796"/>
    <w:rsid w:val="00EB037E"/>
    <w:rsid w:val="00EB0B04"/>
    <w:rsid w:val="00EB2BBA"/>
    <w:rsid w:val="00EB5500"/>
    <w:rsid w:val="00EB5F9E"/>
    <w:rsid w:val="00EB67E3"/>
    <w:rsid w:val="00EC0621"/>
    <w:rsid w:val="00EC1035"/>
    <w:rsid w:val="00ED4060"/>
    <w:rsid w:val="00ED60D8"/>
    <w:rsid w:val="00ED661F"/>
    <w:rsid w:val="00ED7EB9"/>
    <w:rsid w:val="00EE372C"/>
    <w:rsid w:val="00EE7692"/>
    <w:rsid w:val="00EF41A0"/>
    <w:rsid w:val="00EF4D48"/>
    <w:rsid w:val="00EF56E7"/>
    <w:rsid w:val="00EF5EFE"/>
    <w:rsid w:val="00EF7D33"/>
    <w:rsid w:val="00F03575"/>
    <w:rsid w:val="00F03D33"/>
    <w:rsid w:val="00F05203"/>
    <w:rsid w:val="00F058D1"/>
    <w:rsid w:val="00F10E9E"/>
    <w:rsid w:val="00F13749"/>
    <w:rsid w:val="00F16C78"/>
    <w:rsid w:val="00F208EE"/>
    <w:rsid w:val="00F2309A"/>
    <w:rsid w:val="00F25F7D"/>
    <w:rsid w:val="00F2638D"/>
    <w:rsid w:val="00F26FC4"/>
    <w:rsid w:val="00F33891"/>
    <w:rsid w:val="00F360A7"/>
    <w:rsid w:val="00F36E9A"/>
    <w:rsid w:val="00F41118"/>
    <w:rsid w:val="00F43448"/>
    <w:rsid w:val="00F44921"/>
    <w:rsid w:val="00F44D20"/>
    <w:rsid w:val="00F45C22"/>
    <w:rsid w:val="00F46646"/>
    <w:rsid w:val="00F51DFA"/>
    <w:rsid w:val="00F55A4C"/>
    <w:rsid w:val="00F61AAA"/>
    <w:rsid w:val="00F648CC"/>
    <w:rsid w:val="00F64A40"/>
    <w:rsid w:val="00F718DD"/>
    <w:rsid w:val="00F733EC"/>
    <w:rsid w:val="00F76026"/>
    <w:rsid w:val="00F76078"/>
    <w:rsid w:val="00F76F72"/>
    <w:rsid w:val="00F81A91"/>
    <w:rsid w:val="00F83C9B"/>
    <w:rsid w:val="00F91D1B"/>
    <w:rsid w:val="00F939C9"/>
    <w:rsid w:val="00F946B6"/>
    <w:rsid w:val="00F9538A"/>
    <w:rsid w:val="00FA76B3"/>
    <w:rsid w:val="00FB07A6"/>
    <w:rsid w:val="00FB4077"/>
    <w:rsid w:val="00FB7201"/>
    <w:rsid w:val="00FC2FD6"/>
    <w:rsid w:val="00FC316B"/>
    <w:rsid w:val="00FC697A"/>
    <w:rsid w:val="00FD0EED"/>
    <w:rsid w:val="00FD16AA"/>
    <w:rsid w:val="00FD69D8"/>
    <w:rsid w:val="00FD7EE6"/>
    <w:rsid w:val="00FE0920"/>
    <w:rsid w:val="00FE345B"/>
    <w:rsid w:val="00FE4720"/>
    <w:rsid w:val="00FF293F"/>
    <w:rsid w:val="00FF3F25"/>
    <w:rsid w:val="00FF5A90"/>
    <w:rsid w:val="00FF63E3"/>
    <w:rsid w:val="04E4D26A"/>
    <w:rsid w:val="091DF3E6"/>
    <w:rsid w:val="15FC0287"/>
    <w:rsid w:val="2EB2BA42"/>
    <w:rsid w:val="426C2A8B"/>
    <w:rsid w:val="4F88E4FB"/>
    <w:rsid w:val="6952E953"/>
    <w:rsid w:val="6CA5861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2FD13"/>
  <w15:docId w15:val="{519DE070-6B74-40AD-9013-50E8A48833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165F"/>
    <w:pPr>
      <w:spacing w:after="0"/>
    </w:pPr>
    <w:rPr>
      <w:rFonts w:ascii="Segoe UI" w:hAnsi="Segoe UI"/>
      <w:color w:val="253148"/>
      <w:sz w:val="18"/>
    </w:rPr>
  </w:style>
  <w:style w:type="paragraph" w:styleId="Heading1">
    <w:name w:val="heading 1"/>
    <w:basedOn w:val="Normal"/>
    <w:next w:val="Normal"/>
    <w:link w:val="Heading1Char"/>
    <w:uiPriority w:val="9"/>
    <w:qFormat/>
    <w:rsid w:val="00B45D02"/>
    <w:pPr>
      <w:keepNext/>
      <w:keepLines/>
      <w:spacing w:before="240"/>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6A31BD"/>
    <w:pPr>
      <w:keepNext/>
      <w:keepLines/>
      <w:spacing w:before="4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0E57C3"/>
    <w:pPr>
      <w:keepNext/>
      <w:keepLines/>
      <w:spacing w:before="40"/>
      <w:outlineLvl w:val="2"/>
    </w:pPr>
    <w:rPr>
      <w:rFonts w:asciiTheme="majorHAnsi" w:hAnsiTheme="majorHAnsi" w:eastAsiaTheme="majorEastAsia" w:cstheme="majorBidi"/>
      <w:color w:val="700D16" w:themeColor="accent1" w:themeShade="7F"/>
      <w:sz w:val="24"/>
      <w:szCs w:val="24"/>
    </w:rPr>
  </w:style>
  <w:style w:type="paragraph" w:styleId="Heading4">
    <w:name w:val="heading 4"/>
    <w:basedOn w:val="Normal"/>
    <w:next w:val="Normal"/>
    <w:link w:val="Heading4Char"/>
    <w:uiPriority w:val="9"/>
    <w:unhideWhenUsed/>
    <w:qFormat/>
    <w:rsid w:val="000E57C3"/>
    <w:pPr>
      <w:keepNext/>
      <w:keepLines/>
      <w:spacing w:before="40"/>
      <w:outlineLvl w:val="3"/>
    </w:pPr>
    <w:rPr>
      <w:rFonts w:asciiTheme="majorHAnsi" w:hAnsiTheme="majorHAnsi" w:eastAsiaTheme="majorEastAsia" w:cstheme="majorBidi"/>
      <w:i/>
      <w:iCs/>
      <w:color w:val="A91422"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C55ECC"/>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55ECC"/>
    <w:rPr>
      <w:rFonts w:ascii="Tahoma" w:hAnsi="Tahoma" w:cs="Tahoma"/>
      <w:sz w:val="16"/>
      <w:szCs w:val="16"/>
    </w:rPr>
  </w:style>
  <w:style w:type="table" w:styleId="TableGrid">
    <w:name w:val="Table Grid"/>
    <w:basedOn w:val="TableNormal"/>
    <w:uiPriority w:val="59"/>
    <w:rsid w:val="00584A4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nhideWhenUsed/>
    <w:rsid w:val="00376E3E"/>
    <w:pPr>
      <w:tabs>
        <w:tab w:val="center" w:pos="4513"/>
        <w:tab w:val="right" w:pos="9026"/>
      </w:tabs>
      <w:spacing w:line="240" w:lineRule="auto"/>
    </w:pPr>
  </w:style>
  <w:style w:type="character" w:styleId="HeaderChar" w:customStyle="1">
    <w:name w:val="Header Char"/>
    <w:basedOn w:val="DefaultParagraphFont"/>
    <w:link w:val="Header"/>
    <w:rsid w:val="00376E3E"/>
  </w:style>
  <w:style w:type="paragraph" w:styleId="Footer">
    <w:name w:val="footer"/>
    <w:basedOn w:val="Normal"/>
    <w:link w:val="FooterChar"/>
    <w:uiPriority w:val="99"/>
    <w:unhideWhenUsed/>
    <w:rsid w:val="00376E3E"/>
    <w:pPr>
      <w:tabs>
        <w:tab w:val="center" w:pos="4513"/>
        <w:tab w:val="right" w:pos="9026"/>
      </w:tabs>
      <w:spacing w:line="240" w:lineRule="auto"/>
    </w:pPr>
  </w:style>
  <w:style w:type="character" w:styleId="FooterChar" w:customStyle="1">
    <w:name w:val="Footer Char"/>
    <w:basedOn w:val="DefaultParagraphFont"/>
    <w:link w:val="Footer"/>
    <w:uiPriority w:val="99"/>
    <w:rsid w:val="00376E3E"/>
  </w:style>
  <w:style w:type="paragraph" w:styleId="NoSpacing">
    <w:name w:val="No Spacing"/>
    <w:uiPriority w:val="1"/>
    <w:qFormat/>
    <w:rsid w:val="00E4165F"/>
    <w:pPr>
      <w:spacing w:after="0" w:line="240" w:lineRule="auto"/>
    </w:pPr>
    <w:rPr>
      <w:rFonts w:ascii="Segoe UI" w:hAnsi="Segoe UI"/>
    </w:rPr>
  </w:style>
  <w:style w:type="character" w:styleId="Heading1Char" w:customStyle="1">
    <w:name w:val="Heading 1 Char"/>
    <w:basedOn w:val="DefaultParagraphFont"/>
    <w:link w:val="Heading1"/>
    <w:uiPriority w:val="9"/>
    <w:rsid w:val="00B45D02"/>
    <w:rPr>
      <w:rFonts w:ascii="Segoe UI" w:hAnsi="Segoe UI" w:eastAsiaTheme="majorEastAsia" w:cstheme="majorBidi"/>
      <w:color w:val="253148"/>
      <w:sz w:val="28"/>
      <w:szCs w:val="32"/>
    </w:rPr>
  </w:style>
  <w:style w:type="character" w:styleId="Heading2Char" w:customStyle="1">
    <w:name w:val="Heading 2 Char"/>
    <w:basedOn w:val="DefaultParagraphFont"/>
    <w:link w:val="Heading2"/>
    <w:uiPriority w:val="9"/>
    <w:rsid w:val="006A31BD"/>
    <w:rPr>
      <w:rFonts w:ascii="Open Sans" w:hAnsi="Open Sans" w:eastAsiaTheme="majorEastAsia" w:cstheme="majorBidi"/>
      <w:color w:val="253148"/>
      <w:sz w:val="26"/>
      <w:szCs w:val="26"/>
    </w:rPr>
  </w:style>
  <w:style w:type="paragraph" w:styleId="Title">
    <w:name w:val="Title"/>
    <w:basedOn w:val="Normal"/>
    <w:next w:val="Normal"/>
    <w:link w:val="TitleChar"/>
    <w:uiPriority w:val="10"/>
    <w:qFormat/>
    <w:rsid w:val="00B45D02"/>
    <w:pPr>
      <w:spacing w:line="240" w:lineRule="auto"/>
      <w:contextualSpacing/>
    </w:pPr>
    <w:rPr>
      <w:rFonts w:eastAsiaTheme="majorEastAsia" w:cstheme="majorBidi"/>
      <w:b/>
      <w:spacing w:val="-10"/>
      <w:kern w:val="28"/>
      <w:sz w:val="52"/>
      <w:szCs w:val="56"/>
    </w:rPr>
  </w:style>
  <w:style w:type="character" w:styleId="TitleChar" w:customStyle="1">
    <w:name w:val="Title Char"/>
    <w:basedOn w:val="DefaultParagraphFont"/>
    <w:link w:val="Title"/>
    <w:uiPriority w:val="10"/>
    <w:rsid w:val="00B45D02"/>
    <w:rPr>
      <w:rFonts w:ascii="Segoe UI" w:hAnsi="Segoe UI" w:eastAsiaTheme="majorEastAsia" w:cstheme="majorBidi"/>
      <w:b/>
      <w:color w:val="253148"/>
      <w:spacing w:val="-10"/>
      <w:kern w:val="28"/>
      <w:sz w:val="52"/>
      <w:szCs w:val="56"/>
    </w:rPr>
  </w:style>
  <w:style w:type="paragraph" w:styleId="Subtitle">
    <w:name w:val="Subtitle"/>
    <w:basedOn w:val="Normal"/>
    <w:next w:val="Normal"/>
    <w:link w:val="SubtitleChar"/>
    <w:uiPriority w:val="11"/>
    <w:qFormat/>
    <w:rsid w:val="009279FD"/>
    <w:pPr>
      <w:numPr>
        <w:ilvl w:val="1"/>
      </w:numPr>
      <w:spacing w:after="100" w:afterAutospacing="1"/>
    </w:pPr>
    <w:rPr>
      <w:rFonts w:eastAsiaTheme="minorEastAsia"/>
      <w:b/>
    </w:rPr>
  </w:style>
  <w:style w:type="character" w:styleId="SubtitleChar" w:customStyle="1">
    <w:name w:val="Subtitle Char"/>
    <w:basedOn w:val="DefaultParagraphFont"/>
    <w:link w:val="Subtitle"/>
    <w:uiPriority w:val="11"/>
    <w:rsid w:val="009279FD"/>
    <w:rPr>
      <w:rFonts w:ascii="Segoe UI" w:hAnsi="Segoe UI" w:eastAsiaTheme="minorEastAsia"/>
      <w:b/>
      <w:color w:val="253148"/>
      <w:sz w:val="18"/>
    </w:rPr>
  </w:style>
  <w:style w:type="character" w:styleId="SubtleEmphasis">
    <w:name w:val="Subtle Emphasis"/>
    <w:basedOn w:val="DefaultParagraphFont"/>
    <w:uiPriority w:val="19"/>
    <w:qFormat/>
    <w:rsid w:val="00E4165F"/>
    <w:rPr>
      <w:rFonts w:ascii="Segoe UI" w:hAnsi="Segoe UI"/>
      <w:i/>
      <w:iCs/>
      <w:color w:val="475E8A" w:themeColor="text1" w:themeTint="BF"/>
    </w:rPr>
  </w:style>
  <w:style w:type="character" w:styleId="Emphasis">
    <w:name w:val="Emphasis"/>
    <w:basedOn w:val="DefaultParagraphFont"/>
    <w:uiPriority w:val="20"/>
    <w:qFormat/>
    <w:rsid w:val="00E4165F"/>
    <w:rPr>
      <w:rFonts w:ascii="Segoe UI" w:hAnsi="Segoe UI"/>
      <w:i/>
      <w:iCs/>
    </w:rPr>
  </w:style>
  <w:style w:type="character" w:styleId="IntenseEmphasis">
    <w:name w:val="Intense Emphasis"/>
    <w:basedOn w:val="DefaultParagraphFont"/>
    <w:uiPriority w:val="21"/>
    <w:qFormat/>
    <w:rsid w:val="00E4165F"/>
    <w:rPr>
      <w:rFonts w:ascii="Segoe UI" w:hAnsi="Segoe UI"/>
      <w:i/>
      <w:iCs/>
      <w:color w:val="E31B2E" w:themeColor="accent1"/>
    </w:rPr>
  </w:style>
  <w:style w:type="character" w:styleId="Strong">
    <w:name w:val="Strong"/>
    <w:aliases w:val="Sub Heading"/>
    <w:basedOn w:val="DefaultParagraphFont"/>
    <w:uiPriority w:val="22"/>
    <w:qFormat/>
    <w:rsid w:val="00E4165F"/>
    <w:rPr>
      <w:rFonts w:ascii="Segoe UI" w:hAnsi="Segoe UI"/>
      <w:b/>
      <w:bCs/>
      <w:color w:val="253148"/>
      <w:sz w:val="24"/>
    </w:rPr>
  </w:style>
  <w:style w:type="paragraph" w:styleId="Quote">
    <w:name w:val="Quote"/>
    <w:basedOn w:val="Normal"/>
    <w:next w:val="Normal"/>
    <w:link w:val="QuoteChar"/>
    <w:uiPriority w:val="29"/>
    <w:qFormat/>
    <w:rsid w:val="00EE372C"/>
    <w:pPr>
      <w:spacing w:before="200" w:after="160"/>
      <w:ind w:left="864" w:right="864"/>
      <w:jc w:val="center"/>
    </w:pPr>
    <w:rPr>
      <w:i/>
      <w:iCs/>
      <w:color w:val="475E8A" w:themeColor="text1" w:themeTint="BF"/>
    </w:rPr>
  </w:style>
  <w:style w:type="character" w:styleId="QuoteChar" w:customStyle="1">
    <w:name w:val="Quote Char"/>
    <w:basedOn w:val="DefaultParagraphFont"/>
    <w:link w:val="Quote"/>
    <w:uiPriority w:val="29"/>
    <w:rsid w:val="00EE372C"/>
    <w:rPr>
      <w:rFonts w:ascii="Open Sans" w:hAnsi="Open Sans"/>
      <w:i/>
      <w:iCs/>
      <w:color w:val="475E8A" w:themeColor="text1" w:themeTint="BF"/>
    </w:rPr>
  </w:style>
  <w:style w:type="paragraph" w:styleId="IntenseQuote">
    <w:name w:val="Intense Quote"/>
    <w:basedOn w:val="Normal"/>
    <w:next w:val="Normal"/>
    <w:link w:val="IntenseQuoteChar"/>
    <w:uiPriority w:val="30"/>
    <w:qFormat/>
    <w:rsid w:val="00EE372C"/>
    <w:pPr>
      <w:pBdr>
        <w:top w:val="single" w:color="E31B2E" w:themeColor="accent1" w:sz="4" w:space="10"/>
        <w:bottom w:val="single" w:color="E31B2E" w:themeColor="accent1" w:sz="4" w:space="10"/>
      </w:pBdr>
      <w:spacing w:before="360" w:after="360"/>
      <w:ind w:left="864" w:right="864"/>
      <w:jc w:val="center"/>
    </w:pPr>
    <w:rPr>
      <w:i/>
      <w:iCs/>
      <w:color w:val="E31B2E" w:themeColor="accent1"/>
    </w:rPr>
  </w:style>
  <w:style w:type="character" w:styleId="IntenseQuoteChar" w:customStyle="1">
    <w:name w:val="Intense Quote Char"/>
    <w:basedOn w:val="DefaultParagraphFont"/>
    <w:link w:val="IntenseQuote"/>
    <w:uiPriority w:val="30"/>
    <w:rsid w:val="00EE372C"/>
    <w:rPr>
      <w:rFonts w:ascii="Open Sans" w:hAnsi="Open Sans"/>
      <w:i/>
      <w:iCs/>
      <w:color w:val="E31B2E" w:themeColor="accent1"/>
    </w:rPr>
  </w:style>
  <w:style w:type="character" w:styleId="SubtleReference">
    <w:name w:val="Subtle Reference"/>
    <w:basedOn w:val="DefaultParagraphFont"/>
    <w:uiPriority w:val="31"/>
    <w:qFormat/>
    <w:rsid w:val="00E4165F"/>
    <w:rPr>
      <w:rFonts w:ascii="Segoe UI" w:hAnsi="Segoe UI"/>
      <w:smallCaps/>
      <w:color w:val="5570A5" w:themeColor="text1" w:themeTint="A5"/>
    </w:rPr>
  </w:style>
  <w:style w:type="character" w:styleId="IntenseReference">
    <w:name w:val="Intense Reference"/>
    <w:basedOn w:val="DefaultParagraphFont"/>
    <w:uiPriority w:val="32"/>
    <w:qFormat/>
    <w:rsid w:val="00E4165F"/>
    <w:rPr>
      <w:rFonts w:ascii="Segoe UI" w:hAnsi="Segoe UI"/>
      <w:b/>
      <w:bCs/>
      <w:smallCaps/>
      <w:color w:val="E31B2E" w:themeColor="accent1"/>
      <w:spacing w:val="5"/>
    </w:rPr>
  </w:style>
  <w:style w:type="character" w:styleId="BookTitle">
    <w:name w:val="Book Title"/>
    <w:basedOn w:val="DefaultParagraphFont"/>
    <w:uiPriority w:val="33"/>
    <w:qFormat/>
    <w:rsid w:val="00E4165F"/>
    <w:rPr>
      <w:rFonts w:ascii="Segoe UI" w:hAnsi="Segoe UI"/>
      <w:b/>
      <w:bCs/>
      <w:i/>
      <w:iCs/>
      <w:spacing w:val="5"/>
    </w:rPr>
  </w:style>
  <w:style w:type="paragraph" w:styleId="ListParagraph">
    <w:name w:val="List Paragraph"/>
    <w:basedOn w:val="Normal"/>
    <w:uiPriority w:val="34"/>
    <w:qFormat/>
    <w:rsid w:val="00E4165F"/>
    <w:pPr>
      <w:ind w:left="720"/>
      <w:contextualSpacing/>
    </w:pPr>
  </w:style>
  <w:style w:type="paragraph" w:styleId="BodyText">
    <w:name w:val="Body Text"/>
    <w:basedOn w:val="Normal"/>
    <w:link w:val="BodyTextChar"/>
    <w:unhideWhenUsed/>
    <w:rsid w:val="002944AE"/>
    <w:pPr>
      <w:spacing w:line="240" w:lineRule="auto"/>
    </w:pPr>
    <w:rPr>
      <w:rFonts w:ascii="Arial" w:hAnsi="Arial" w:eastAsia="Times New Roman" w:cs="Times New Roman"/>
      <w:color w:val="000000"/>
      <w:sz w:val="24"/>
      <w:szCs w:val="20"/>
      <w:lang w:eastAsia="en-GB"/>
    </w:rPr>
  </w:style>
  <w:style w:type="character" w:styleId="BodyTextChar" w:customStyle="1">
    <w:name w:val="Body Text Char"/>
    <w:basedOn w:val="DefaultParagraphFont"/>
    <w:link w:val="BodyText"/>
    <w:rsid w:val="002944AE"/>
    <w:rPr>
      <w:rFonts w:ascii="Arial" w:hAnsi="Arial" w:eastAsia="Times New Roman" w:cs="Times New Roman"/>
      <w:color w:val="000000"/>
      <w:sz w:val="24"/>
      <w:szCs w:val="20"/>
      <w:lang w:eastAsia="en-GB"/>
    </w:rPr>
  </w:style>
  <w:style w:type="paragraph" w:styleId="BodyText2">
    <w:name w:val="Body Text 2"/>
    <w:basedOn w:val="Normal"/>
    <w:link w:val="BodyText2Char"/>
    <w:uiPriority w:val="99"/>
    <w:semiHidden/>
    <w:unhideWhenUsed/>
    <w:rsid w:val="002944AE"/>
    <w:pPr>
      <w:spacing w:after="120" w:line="480" w:lineRule="auto"/>
    </w:pPr>
  </w:style>
  <w:style w:type="character" w:styleId="BodyText2Char" w:customStyle="1">
    <w:name w:val="Body Text 2 Char"/>
    <w:basedOn w:val="DefaultParagraphFont"/>
    <w:link w:val="BodyText2"/>
    <w:uiPriority w:val="99"/>
    <w:semiHidden/>
    <w:rsid w:val="002944AE"/>
    <w:rPr>
      <w:rFonts w:ascii="Segoe UI" w:hAnsi="Segoe UI"/>
      <w:color w:val="253148"/>
      <w:sz w:val="18"/>
    </w:rPr>
  </w:style>
  <w:style w:type="character" w:styleId="Hyperlink">
    <w:name w:val="Hyperlink"/>
    <w:uiPriority w:val="99"/>
    <w:unhideWhenUsed/>
    <w:rsid w:val="00B45D02"/>
    <w:rPr>
      <w:color w:val="0000FF"/>
      <w:u w:val="single"/>
    </w:rPr>
  </w:style>
  <w:style w:type="character" w:styleId="small1" w:customStyle="1">
    <w:name w:val="small1"/>
    <w:rsid w:val="00B45D02"/>
    <w:rPr>
      <w:rFonts w:hint="default" w:ascii="Arial" w:hAnsi="Arial" w:cs="Arial"/>
      <w:b w:val="0"/>
      <w:bCs w:val="0"/>
      <w:sz w:val="17"/>
      <w:szCs w:val="17"/>
    </w:rPr>
  </w:style>
  <w:style w:type="table" w:styleId="PlainTable2">
    <w:name w:val="Plain Table 2"/>
    <w:basedOn w:val="TableNormal"/>
    <w:uiPriority w:val="42"/>
    <w:rsid w:val="000E57C3"/>
    <w:pPr>
      <w:spacing w:after="0" w:line="240" w:lineRule="auto"/>
    </w:pPr>
    <w:tblPr>
      <w:tblStyleRowBandSize w:val="1"/>
      <w:tblStyleColBandSize w:val="1"/>
      <w:tblBorders>
        <w:top w:val="single" w:color="7A90BA" w:themeColor="text1" w:themeTint="80" w:sz="4" w:space="0"/>
        <w:bottom w:val="single" w:color="7A90BA" w:themeColor="text1" w:themeTint="80" w:sz="4" w:space="0"/>
      </w:tblBorders>
    </w:tblPr>
    <w:tblStylePr w:type="firstRow">
      <w:rPr>
        <w:b/>
        <w:bCs/>
      </w:rPr>
      <w:tblPr/>
      <w:tcPr>
        <w:tcBorders>
          <w:bottom w:val="single" w:color="7A90BA" w:themeColor="text1" w:themeTint="80" w:sz="4" w:space="0"/>
        </w:tcBorders>
      </w:tcPr>
    </w:tblStylePr>
    <w:tblStylePr w:type="lastRow">
      <w:rPr>
        <w:b/>
        <w:bCs/>
      </w:rPr>
      <w:tblPr/>
      <w:tcPr>
        <w:tcBorders>
          <w:top w:val="single" w:color="7A90BA" w:themeColor="text1" w:themeTint="80" w:sz="4" w:space="0"/>
        </w:tcBorders>
      </w:tcPr>
    </w:tblStylePr>
    <w:tblStylePr w:type="firstCol">
      <w:rPr>
        <w:b/>
        <w:bCs/>
      </w:rPr>
    </w:tblStylePr>
    <w:tblStylePr w:type="lastCol">
      <w:rPr>
        <w:b/>
        <w:bCs/>
      </w:rPr>
    </w:tblStylePr>
    <w:tblStylePr w:type="band1Vert">
      <w:tblPr/>
      <w:tcPr>
        <w:tcBorders>
          <w:left w:val="single" w:color="7A90BA" w:themeColor="text1" w:themeTint="80" w:sz="4" w:space="0"/>
          <w:right w:val="single" w:color="7A90BA" w:themeColor="text1" w:themeTint="80" w:sz="4" w:space="0"/>
        </w:tcBorders>
      </w:tcPr>
    </w:tblStylePr>
    <w:tblStylePr w:type="band2Vert">
      <w:tblPr/>
      <w:tcPr>
        <w:tcBorders>
          <w:left w:val="single" w:color="7A90BA" w:themeColor="text1" w:themeTint="80" w:sz="4" w:space="0"/>
          <w:right w:val="single" w:color="7A90BA" w:themeColor="text1" w:themeTint="80" w:sz="4" w:space="0"/>
        </w:tcBorders>
      </w:tcPr>
    </w:tblStylePr>
    <w:tblStylePr w:type="band1Horz">
      <w:tblPr/>
      <w:tcPr>
        <w:tcBorders>
          <w:top w:val="single" w:color="7A90BA" w:themeColor="text1" w:themeTint="80" w:sz="4" w:space="0"/>
          <w:bottom w:val="single" w:color="7A90BA" w:themeColor="text1" w:themeTint="80" w:sz="4" w:space="0"/>
        </w:tcBorders>
      </w:tcPr>
    </w:tblStylePr>
  </w:style>
  <w:style w:type="character" w:styleId="Heading3Char" w:customStyle="1">
    <w:name w:val="Heading 3 Char"/>
    <w:basedOn w:val="DefaultParagraphFont"/>
    <w:link w:val="Heading3"/>
    <w:uiPriority w:val="9"/>
    <w:rsid w:val="000E57C3"/>
    <w:rPr>
      <w:rFonts w:asciiTheme="majorHAnsi" w:hAnsiTheme="majorHAnsi" w:eastAsiaTheme="majorEastAsia" w:cstheme="majorBidi"/>
      <w:color w:val="700D16" w:themeColor="accent1" w:themeShade="7F"/>
      <w:sz w:val="24"/>
      <w:szCs w:val="24"/>
    </w:rPr>
  </w:style>
  <w:style w:type="character" w:styleId="Heading4Char" w:customStyle="1">
    <w:name w:val="Heading 4 Char"/>
    <w:basedOn w:val="DefaultParagraphFont"/>
    <w:link w:val="Heading4"/>
    <w:uiPriority w:val="9"/>
    <w:rsid w:val="000E57C3"/>
    <w:rPr>
      <w:rFonts w:asciiTheme="majorHAnsi" w:hAnsiTheme="majorHAnsi" w:eastAsiaTheme="majorEastAsia" w:cstheme="majorBidi"/>
      <w:i/>
      <w:iCs/>
      <w:color w:val="A91422" w:themeColor="accent1" w:themeShade="BF"/>
      <w:sz w:val="18"/>
    </w:rPr>
  </w:style>
  <w:style w:type="paragraph" w:styleId="TOCHeading">
    <w:name w:val="TOC Heading"/>
    <w:basedOn w:val="Heading1"/>
    <w:next w:val="Normal"/>
    <w:uiPriority w:val="39"/>
    <w:unhideWhenUsed/>
    <w:qFormat/>
    <w:rsid w:val="00E035A7"/>
    <w:pPr>
      <w:spacing w:line="259" w:lineRule="auto"/>
      <w:outlineLvl w:val="9"/>
    </w:pPr>
    <w:rPr>
      <w:rFonts w:asciiTheme="majorHAnsi" w:hAnsiTheme="majorHAnsi"/>
      <w:color w:val="A91422" w:themeColor="accent1" w:themeShade="BF"/>
      <w:sz w:val="32"/>
      <w:lang w:val="en-US"/>
    </w:rPr>
  </w:style>
  <w:style w:type="paragraph" w:styleId="TOC1">
    <w:name w:val="toc 1"/>
    <w:basedOn w:val="Normal"/>
    <w:next w:val="Normal"/>
    <w:autoRedefine/>
    <w:uiPriority w:val="39"/>
    <w:unhideWhenUsed/>
    <w:rsid w:val="00656DF2"/>
    <w:pPr>
      <w:tabs>
        <w:tab w:val="right" w:leader="dot" w:pos="9016"/>
      </w:tabs>
      <w:spacing w:after="100"/>
    </w:pPr>
    <w:rPr>
      <w:b/>
      <w:bCs/>
      <w:noProof/>
    </w:rPr>
  </w:style>
  <w:style w:type="paragraph" w:styleId="TOC2">
    <w:name w:val="toc 2"/>
    <w:basedOn w:val="Normal"/>
    <w:next w:val="Normal"/>
    <w:autoRedefine/>
    <w:uiPriority w:val="39"/>
    <w:unhideWhenUsed/>
    <w:rsid w:val="00E035A7"/>
    <w:pPr>
      <w:spacing w:after="100"/>
      <w:ind w:left="180"/>
    </w:pPr>
  </w:style>
  <w:style w:type="paragraph" w:styleId="TOC3">
    <w:name w:val="toc 3"/>
    <w:basedOn w:val="Normal"/>
    <w:next w:val="Normal"/>
    <w:autoRedefine/>
    <w:uiPriority w:val="39"/>
    <w:unhideWhenUsed/>
    <w:rsid w:val="00E035A7"/>
    <w:pPr>
      <w:spacing w:after="100" w:line="259" w:lineRule="auto"/>
      <w:ind w:left="440"/>
    </w:pPr>
    <w:rPr>
      <w:rFonts w:cs="Times New Roman" w:asciiTheme="minorHAnsi" w:hAnsiTheme="minorHAnsi" w:eastAsiaTheme="minorEastAsia"/>
      <w:color w:val="auto"/>
      <w:sz w:val="22"/>
      <w:lang w:val="en-US"/>
    </w:rPr>
  </w:style>
  <w:style w:type="character" w:styleId="CommentReference">
    <w:name w:val="annotation reference"/>
    <w:basedOn w:val="DefaultParagraphFont"/>
    <w:uiPriority w:val="99"/>
    <w:semiHidden/>
    <w:unhideWhenUsed/>
    <w:rsid w:val="00CC6EC0"/>
    <w:rPr>
      <w:sz w:val="16"/>
      <w:szCs w:val="16"/>
    </w:rPr>
  </w:style>
  <w:style w:type="paragraph" w:styleId="CommentText">
    <w:name w:val="annotation text"/>
    <w:basedOn w:val="Normal"/>
    <w:link w:val="CommentTextChar"/>
    <w:uiPriority w:val="99"/>
    <w:unhideWhenUsed/>
    <w:rsid w:val="00CC6EC0"/>
    <w:pPr>
      <w:spacing w:line="240" w:lineRule="auto"/>
    </w:pPr>
    <w:rPr>
      <w:sz w:val="20"/>
      <w:szCs w:val="20"/>
    </w:rPr>
  </w:style>
  <w:style w:type="character" w:styleId="CommentTextChar" w:customStyle="1">
    <w:name w:val="Comment Text Char"/>
    <w:basedOn w:val="DefaultParagraphFont"/>
    <w:link w:val="CommentText"/>
    <w:uiPriority w:val="99"/>
    <w:rsid w:val="00CC6EC0"/>
    <w:rPr>
      <w:rFonts w:ascii="Segoe UI" w:hAnsi="Segoe UI"/>
      <w:color w:val="253148"/>
      <w:sz w:val="20"/>
      <w:szCs w:val="20"/>
    </w:rPr>
  </w:style>
  <w:style w:type="paragraph" w:styleId="CommentSubject">
    <w:name w:val="annotation subject"/>
    <w:basedOn w:val="CommentText"/>
    <w:next w:val="CommentText"/>
    <w:link w:val="CommentSubjectChar"/>
    <w:uiPriority w:val="99"/>
    <w:semiHidden/>
    <w:unhideWhenUsed/>
    <w:rsid w:val="00CC6EC0"/>
    <w:rPr>
      <w:b/>
      <w:bCs/>
    </w:rPr>
  </w:style>
  <w:style w:type="character" w:styleId="CommentSubjectChar" w:customStyle="1">
    <w:name w:val="Comment Subject Char"/>
    <w:basedOn w:val="CommentTextChar"/>
    <w:link w:val="CommentSubject"/>
    <w:uiPriority w:val="99"/>
    <w:semiHidden/>
    <w:rsid w:val="00CC6EC0"/>
    <w:rPr>
      <w:rFonts w:ascii="Segoe UI" w:hAnsi="Segoe UI"/>
      <w:b/>
      <w:bCs/>
      <w:color w:val="25314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9888">
      <w:bodyDiv w:val="1"/>
      <w:marLeft w:val="0"/>
      <w:marRight w:val="0"/>
      <w:marTop w:val="0"/>
      <w:marBottom w:val="0"/>
      <w:divBdr>
        <w:top w:val="none" w:sz="0" w:space="0" w:color="auto"/>
        <w:left w:val="none" w:sz="0" w:space="0" w:color="auto"/>
        <w:bottom w:val="none" w:sz="0" w:space="0" w:color="auto"/>
        <w:right w:val="none" w:sz="0" w:space="0" w:color="auto"/>
      </w:divBdr>
    </w:div>
    <w:div w:id="261844438">
      <w:bodyDiv w:val="1"/>
      <w:marLeft w:val="0"/>
      <w:marRight w:val="0"/>
      <w:marTop w:val="0"/>
      <w:marBottom w:val="0"/>
      <w:divBdr>
        <w:top w:val="none" w:sz="0" w:space="0" w:color="auto"/>
        <w:left w:val="none" w:sz="0" w:space="0" w:color="auto"/>
        <w:bottom w:val="none" w:sz="0" w:space="0" w:color="auto"/>
        <w:right w:val="none" w:sz="0" w:space="0" w:color="auto"/>
      </w:divBdr>
    </w:div>
    <w:div w:id="511771632">
      <w:bodyDiv w:val="1"/>
      <w:marLeft w:val="0"/>
      <w:marRight w:val="0"/>
      <w:marTop w:val="0"/>
      <w:marBottom w:val="0"/>
      <w:divBdr>
        <w:top w:val="none" w:sz="0" w:space="0" w:color="auto"/>
        <w:left w:val="none" w:sz="0" w:space="0" w:color="auto"/>
        <w:bottom w:val="none" w:sz="0" w:space="0" w:color="auto"/>
        <w:right w:val="none" w:sz="0" w:space="0" w:color="auto"/>
      </w:divBdr>
    </w:div>
    <w:div w:id="143655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Documents\Jo%20Personal%20Files\UKLC\Brand%20Refresh\UKLC%20Branding%20Package\Templates\UKLC%20Standard%20Word%20Doc%20Template%20(Portrait).dotx" TargetMode="External"/></Relationships>
</file>

<file path=word/theme/theme1.xml><?xml version="1.0" encoding="utf-8"?>
<a:theme xmlns:a="http://schemas.openxmlformats.org/drawingml/2006/main" name="Office Theme">
  <a:themeElements>
    <a:clrScheme name="Custom 1">
      <a:dk1>
        <a:srgbClr val="253148"/>
      </a:dk1>
      <a:lt1>
        <a:srgbClr val="E6EEF3"/>
      </a:lt1>
      <a:dk2>
        <a:srgbClr val="253148"/>
      </a:dk2>
      <a:lt2>
        <a:srgbClr val="E6EEF3"/>
      </a:lt2>
      <a:accent1>
        <a:srgbClr val="E31B2E"/>
      </a:accent1>
      <a:accent2>
        <a:srgbClr val="EFEA78"/>
      </a:accent2>
      <a:accent3>
        <a:srgbClr val="FBDFE2"/>
      </a:accent3>
      <a:accent4>
        <a:srgbClr val="B8CCE4"/>
      </a:accent4>
      <a:accent5>
        <a:srgbClr val="E5B9B7"/>
      </a:accent5>
      <a:accent6>
        <a:srgbClr val="D8D8D8"/>
      </a:accent6>
      <a:hlink>
        <a:srgbClr val="E31B2E"/>
      </a:hlink>
      <a:folHlink>
        <a:srgbClr val="E5B9B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18f816e-9158-4639-bfbf-24c6061daf8b">
      <Terms xmlns="http://schemas.microsoft.com/office/infopath/2007/PartnerControls"/>
    </lcf76f155ced4ddcb4097134ff3c332f>
    <TaxCatchAll xmlns="aa603cf4-cf6c-4f56-ad9a-6f7589d14111" xsi:nil="true"/>
    <SharedWithUsers xmlns="aa603cf4-cf6c-4f56-ad9a-6f7589d14111">
      <UserInfo>
        <DisplayName>Charlie Sterndale-Bennett</DisplayName>
        <AccountId>1564</AccountId>
        <AccountType/>
      </UserInfo>
      <UserInfo>
        <DisplayName>Celine Aloe</DisplayName>
        <AccountId>16</AccountId>
        <AccountType/>
      </UserInfo>
      <UserInfo>
        <DisplayName>Raff Cutolo</DisplayName>
        <AccountId>49</AccountId>
        <AccountType/>
      </UserInfo>
      <UserInfo>
        <DisplayName>Jamie Brailsford</DisplayName>
        <AccountId>17</AccountId>
        <AccountType/>
      </UserInfo>
      <UserInfo>
        <DisplayName>Katya</DisplayName>
        <AccountId>1315</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82261D1C0B52349A06E5B721528A0D8" ma:contentTypeVersion="19" ma:contentTypeDescription="Create a new document." ma:contentTypeScope="" ma:versionID="2dbf0f6b97b4bbaa8a3199eb46d95523">
  <xsd:schema xmlns:xsd="http://www.w3.org/2001/XMLSchema" xmlns:xs="http://www.w3.org/2001/XMLSchema" xmlns:p="http://schemas.microsoft.com/office/2006/metadata/properties" xmlns:ns2="aa603cf4-cf6c-4f56-ad9a-6f7589d14111" xmlns:ns3="f18f816e-9158-4639-bfbf-24c6061daf8b" targetNamespace="http://schemas.microsoft.com/office/2006/metadata/properties" ma:root="true" ma:fieldsID="9e4033b5fbedea21e5152d83c1f9f501" ns2:_="" ns3:_="">
    <xsd:import namespace="aa603cf4-cf6c-4f56-ad9a-6f7589d14111"/>
    <xsd:import namespace="f18f816e-9158-4639-bfbf-24c6061daf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03cf4-cf6c-4f56-ad9a-6f7589d1411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f5a8df3b-0cf2-4730-82ae-c3b3a24d6327}" ma:internalName="TaxCatchAll" ma:showField="CatchAllData" ma:web="aa603cf4-cf6c-4f56-ad9a-6f7589d141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8f816e-9158-4639-bfbf-24c6061daf8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eaea8b-1823-4e95-aefd-66daedae23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05E727-8789-44E5-AD1A-47558178930F}">
  <ds:schemaRefs>
    <ds:schemaRef ds:uri="http://schemas.microsoft.com/office/2006/metadata/properties"/>
    <ds:schemaRef ds:uri="http://schemas.microsoft.com/office/infopath/2007/PartnerControls"/>
    <ds:schemaRef ds:uri="f18f816e-9158-4639-bfbf-24c6061daf8b"/>
    <ds:schemaRef ds:uri="aa603cf4-cf6c-4f56-ad9a-6f7589d14111"/>
  </ds:schemaRefs>
</ds:datastoreItem>
</file>

<file path=customXml/itemProps2.xml><?xml version="1.0" encoding="utf-8"?>
<ds:datastoreItem xmlns:ds="http://schemas.openxmlformats.org/officeDocument/2006/customXml" ds:itemID="{A5B2E160-8780-4443-8634-92E0E64FB503}">
  <ds:schemaRefs>
    <ds:schemaRef ds:uri="http://schemas.microsoft.com/sharepoint/v3/contenttype/forms"/>
  </ds:schemaRefs>
</ds:datastoreItem>
</file>

<file path=customXml/itemProps3.xml><?xml version="1.0" encoding="utf-8"?>
<ds:datastoreItem xmlns:ds="http://schemas.openxmlformats.org/officeDocument/2006/customXml" ds:itemID="{0AB0769E-2081-4C17-849A-32EC8945D547}">
  <ds:schemaRefs>
    <ds:schemaRef ds:uri="http://schemas.openxmlformats.org/officeDocument/2006/bibliography"/>
  </ds:schemaRefs>
</ds:datastoreItem>
</file>

<file path=customXml/itemProps4.xml><?xml version="1.0" encoding="utf-8"?>
<ds:datastoreItem xmlns:ds="http://schemas.openxmlformats.org/officeDocument/2006/customXml" ds:itemID="{300E0761-3E7F-4B20-9F5E-19E50DBB4C9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UKLC Standard Word Doc Template (Portrait).dotx</ap:Template>
  <ap:Application>Microsoft Word for the web</ap:Application>
  <ap:DocSecurity>4</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dc:creator>
  <keywords/>
  <lastModifiedBy>Jordan Dallimore</lastModifiedBy>
  <revision>36</revision>
  <lastPrinted>2025-04-30T17:43:00.0000000Z</lastPrinted>
  <dcterms:created xsi:type="dcterms:W3CDTF">2024-05-03T21:43:00.0000000Z</dcterms:created>
  <dcterms:modified xsi:type="dcterms:W3CDTF">2026-01-29T15:43:56.0674395Z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0x010100082261D1C0B52349A06E5B721528A0D8</vt:lpwstr>
  </property>
  <property fmtid="{D5CDD505-2E9C-101B-9397-08002B2CF9AE}" pid="3" name="MediaServiceImageTags">
    <vt:lpwstr/>
  </property>
</Properties>
</file>